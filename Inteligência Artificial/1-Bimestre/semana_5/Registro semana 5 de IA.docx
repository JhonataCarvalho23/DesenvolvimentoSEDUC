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C11BB3" w14:textId="205DDB2A" w:rsidR="00E227A8" w:rsidRPr="00454835" w:rsidRDefault="72B68052" w:rsidP="72B68052">
      <w:pPr>
        <w:pStyle w:val="Ttulo9"/>
        <w:spacing w:line="288" w:lineRule="auto"/>
        <w:ind w:left="425" w:hanging="425"/>
        <w:rPr>
          <w:rFonts w:ascii="Poppins" w:hAnsi="Poppins" w:cs="Poppins"/>
        </w:rPr>
      </w:pPr>
      <w:r w:rsidRPr="3922D15C">
        <w:rPr>
          <w:rFonts w:ascii="Poppins" w:hAnsi="Poppins" w:cs="Poppins"/>
        </w:rPr>
        <w:t xml:space="preserve">Roteiro de </w:t>
      </w:r>
      <w:r w:rsidR="005221C3" w:rsidRPr="3922D15C">
        <w:rPr>
          <w:rFonts w:ascii="Poppins" w:hAnsi="Poppins" w:cs="Poppins"/>
        </w:rPr>
        <w:t>Atividade Prática</w:t>
      </w:r>
    </w:p>
    <w:p w14:paraId="4CF5E947" w14:textId="77777777" w:rsidR="00814E58" w:rsidRPr="00814E58" w:rsidRDefault="00814E58" w:rsidP="00814E58"/>
    <w:p w14:paraId="3859BC60" w14:textId="2CCAE9EB" w:rsidR="00E227A8" w:rsidRPr="00814E58" w:rsidRDefault="00E227A8" w:rsidP="00E227A8">
      <w:pPr>
        <w:pStyle w:val="Ttulo9"/>
        <w:spacing w:line="288" w:lineRule="auto"/>
        <w:ind w:left="425" w:hanging="425"/>
        <w:jc w:val="left"/>
        <w:rPr>
          <w:rFonts w:ascii="Poppins Light" w:hAnsi="Poppins Light" w:cs="Poppins Light"/>
          <w:b w:val="0"/>
          <w:sz w:val="24"/>
          <w:szCs w:val="16"/>
        </w:rPr>
      </w:pP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Nome:</w:t>
      </w:r>
      <w:r w:rsidR="00814E58" w:rsidRPr="00814E58">
        <w:rPr>
          <w:rFonts w:ascii="Poppins Light" w:hAnsi="Poppins Light" w:cs="Poppins Light"/>
          <w:b w:val="0"/>
          <w:sz w:val="24"/>
          <w:szCs w:val="16"/>
          <w:u w:val="none"/>
        </w:rPr>
        <w:t xml:space="preserve"> </w:t>
      </w:r>
      <w:r w:rsidR="00AA3AB5">
        <w:rPr>
          <w:rFonts w:ascii="Poppins Light" w:hAnsi="Poppins Light" w:cs="Poppins Light"/>
          <w:b w:val="0"/>
          <w:sz w:val="24"/>
          <w:szCs w:val="16"/>
        </w:rPr>
        <w:t>Jhonata Carvalho Silva</w:t>
      </w:r>
      <w:r w:rsidR="00246290">
        <w:rPr>
          <w:rFonts w:ascii="Poppins Light" w:hAnsi="Poppins Light" w:cs="Poppins Light"/>
          <w:b w:val="0"/>
          <w:sz w:val="24"/>
          <w:szCs w:val="16"/>
        </w:rPr>
        <w:t xml:space="preserve"> </w:t>
      </w:r>
      <w:r w:rsidRPr="00814E58">
        <w:rPr>
          <w:rFonts w:ascii="Poppins Light" w:hAnsi="Poppins Light" w:cs="Poppins Light"/>
          <w:b w:val="0"/>
          <w:sz w:val="24"/>
          <w:szCs w:val="16"/>
          <w:u w:val="none"/>
        </w:rPr>
        <w:t>Turma</w:t>
      </w:r>
      <w:r w:rsidR="004E713D">
        <w:rPr>
          <w:rFonts w:ascii="Poppins Light" w:hAnsi="Poppins Light" w:cs="Poppins Light"/>
          <w:b w:val="0"/>
          <w:sz w:val="24"/>
          <w:szCs w:val="16"/>
          <w:u w:val="none"/>
        </w:rPr>
        <w:t>:</w:t>
      </w:r>
      <w:r w:rsidR="00246290">
        <w:rPr>
          <w:rFonts w:ascii="Poppins Light" w:hAnsi="Poppins Light" w:cs="Poppins Light"/>
          <w:b w:val="0"/>
          <w:sz w:val="24"/>
          <w:szCs w:val="16"/>
          <w:u w:val="none"/>
        </w:rPr>
        <w:t xml:space="preserve"> 3B</w:t>
      </w:r>
      <w:r w:rsidRPr="00814E58">
        <w:rPr>
          <w:rFonts w:ascii="Poppins Light" w:hAnsi="Poppins Light" w:cs="Poppins Light"/>
          <w:b w:val="0"/>
          <w:color w:val="FFFFFF" w:themeColor="background1"/>
          <w:sz w:val="24"/>
          <w:szCs w:val="16"/>
        </w:rPr>
        <w:t>.</w:t>
      </w:r>
    </w:p>
    <w:p w14:paraId="150B4459" w14:textId="77777777" w:rsidR="0060776C" w:rsidRPr="00814E58" w:rsidRDefault="0060776C" w:rsidP="0060776C">
      <w:pPr>
        <w:spacing w:line="288" w:lineRule="auto"/>
        <w:jc w:val="both"/>
        <w:rPr>
          <w:rFonts w:ascii="Poppins Light" w:hAnsi="Poppins Light" w:cs="Poppins Light"/>
          <w:u w:val="single"/>
        </w:rPr>
      </w:pPr>
    </w:p>
    <w:p w14:paraId="3DA8A40F" w14:textId="3A660555" w:rsidR="00955AD4" w:rsidRPr="00955AD4" w:rsidRDefault="006B3E9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  <w:noProof/>
          <w:sz w:val="32"/>
          <w:szCs w:val="32"/>
        </w:rPr>
      </w:pPr>
      <w:r w:rsidRPr="006B3E94">
        <w:rPr>
          <w:rFonts w:ascii="Poppins" w:hAnsi="Poppins" w:cs="Poppins"/>
          <w:b/>
          <w:bCs/>
          <w:noProof/>
          <w:sz w:val="32"/>
          <w:szCs w:val="32"/>
        </w:rPr>
        <w:t>Desvendando a inteligência artificial criativa: redes generativas adversariais</w:t>
      </w:r>
    </w:p>
    <w:p w14:paraId="0A803057" w14:textId="77777777" w:rsidR="00955AD4" w:rsidRDefault="00955AD4" w:rsidP="00955AD4">
      <w:pPr>
        <w:rPr>
          <w:rFonts w:ascii="Poppins" w:hAnsi="Poppins" w:cs="Poppins"/>
          <w:b/>
          <w:bCs/>
          <w:sz w:val="27"/>
          <w:szCs w:val="27"/>
        </w:rPr>
      </w:pPr>
      <w:r w:rsidRPr="00955AD4">
        <w:rPr>
          <w:rFonts w:ascii="Poppins" w:hAnsi="Poppins" w:cs="Poppins"/>
          <w:b/>
          <w:bCs/>
          <w:sz w:val="27"/>
          <w:szCs w:val="27"/>
        </w:rPr>
        <w:t>Contexto</w:t>
      </w:r>
    </w:p>
    <w:p w14:paraId="277F34C6" w14:textId="77777777" w:rsidR="00955AD4" w:rsidRPr="00955AD4" w:rsidRDefault="00955AD4" w:rsidP="00955AD4">
      <w:pPr>
        <w:rPr>
          <w:rFonts w:ascii="Poppins" w:hAnsi="Poppins" w:cs="Poppins"/>
          <w:b/>
          <w:bCs/>
          <w:sz w:val="27"/>
          <w:szCs w:val="27"/>
        </w:rPr>
      </w:pPr>
    </w:p>
    <w:p w14:paraId="6AED8B7B" w14:textId="0F0A96B1" w:rsidR="00955AD4" w:rsidRDefault="00955AD4" w:rsidP="00955AD4">
      <w:pPr>
        <w:jc w:val="both"/>
        <w:rPr>
          <w:rFonts w:ascii="Poppins" w:hAnsi="Poppins" w:cs="Poppins"/>
        </w:rPr>
      </w:pPr>
      <w:r w:rsidRPr="00955AD4">
        <w:rPr>
          <w:rFonts w:ascii="Poppins" w:hAnsi="Poppins" w:cs="Poppins"/>
        </w:rPr>
        <w:t>Imagine que você trabalha em uma empresa de design digital e precisa entender como a inteligência artificial</w:t>
      </w:r>
      <w:r w:rsidR="00F815E5">
        <w:rPr>
          <w:rFonts w:ascii="Poppins" w:hAnsi="Poppins" w:cs="Poppins"/>
        </w:rPr>
        <w:t xml:space="preserve"> (IA)</w:t>
      </w:r>
      <w:r w:rsidRPr="00955AD4">
        <w:rPr>
          <w:rFonts w:ascii="Poppins" w:hAnsi="Poppins" w:cs="Poppins"/>
        </w:rPr>
        <w:t xml:space="preserve"> está revolucionando a criação de conteúdo. Hoje em dia, </w:t>
      </w:r>
      <w:r w:rsidR="00F815E5">
        <w:rPr>
          <w:rFonts w:ascii="Poppins" w:hAnsi="Poppins" w:cs="Poppins"/>
        </w:rPr>
        <w:t xml:space="preserve">as </w:t>
      </w:r>
      <w:r w:rsidRPr="00955AD4">
        <w:rPr>
          <w:rFonts w:ascii="Poppins" w:hAnsi="Poppins" w:cs="Poppins"/>
        </w:rPr>
        <w:t>IAs conseguem criar rostos de pessoas que nunca existiram, paisagens imaginárias e até obras de arte originais. Mas como isso é possível? O segredo está nas Redes Adversariais Generativas</w:t>
      </w:r>
      <w:r w:rsidR="00F815E5">
        <w:rPr>
          <w:rFonts w:ascii="Poppins" w:hAnsi="Poppins" w:cs="Poppins"/>
        </w:rPr>
        <w:t xml:space="preserve"> (</w:t>
      </w:r>
      <w:r w:rsidR="00F815E5" w:rsidRPr="00955AD4">
        <w:rPr>
          <w:rFonts w:ascii="Poppins" w:hAnsi="Poppins" w:cs="Poppins"/>
        </w:rPr>
        <w:t>GANs</w:t>
      </w:r>
      <w:r w:rsidR="00F815E5">
        <w:rPr>
          <w:rFonts w:ascii="Poppins" w:hAnsi="Poppins" w:cs="Poppins"/>
        </w:rPr>
        <w:t>)</w:t>
      </w:r>
      <w:r w:rsidRPr="00955AD4">
        <w:rPr>
          <w:rFonts w:ascii="Poppins" w:hAnsi="Poppins" w:cs="Poppins"/>
        </w:rPr>
        <w:t>, uma tecnologia que funciona como um duelo criativo entre duas inteligências artificiais. Hoje você descobrirá como funciona essa fascinante tecnologia que está mudando o mundo digital!</w:t>
      </w:r>
    </w:p>
    <w:p w14:paraId="3ABC603D" w14:textId="77777777" w:rsidR="00D84A57" w:rsidRDefault="00D84A57" w:rsidP="00955AD4">
      <w:pPr>
        <w:jc w:val="both"/>
        <w:rPr>
          <w:rFonts w:ascii="Poppins" w:hAnsi="Poppins" w:cs="Poppins"/>
        </w:rPr>
      </w:pPr>
    </w:p>
    <w:p w14:paraId="075FEDD9" w14:textId="14A7F1CB" w:rsidR="00D84A57" w:rsidRDefault="00D84A57" w:rsidP="00955AD4">
      <w:pPr>
        <w:jc w:val="both"/>
        <w:rPr>
          <w:rFonts w:ascii="Poppins" w:hAnsi="Poppins" w:cs="Poppins"/>
        </w:rPr>
      </w:pPr>
      <w:r w:rsidRPr="3922D15C">
        <w:rPr>
          <w:rFonts w:ascii="Poppins" w:hAnsi="Poppins" w:cs="Poppins"/>
        </w:rPr>
        <w:t xml:space="preserve">Situação fictícia </w:t>
      </w:r>
      <w:r w:rsidR="52F086A9" w:rsidRPr="3922D15C">
        <w:rPr>
          <w:rFonts w:ascii="Poppins" w:hAnsi="Poppins" w:cs="Poppins"/>
        </w:rPr>
        <w:t>produzida</w:t>
      </w:r>
      <w:r w:rsidRPr="3922D15C">
        <w:rPr>
          <w:rFonts w:ascii="Poppins" w:hAnsi="Poppins" w:cs="Poppins"/>
        </w:rPr>
        <w:t xml:space="preserve"> pela SEDUC</w:t>
      </w:r>
      <w:r w:rsidR="4ED95727" w:rsidRPr="3922D15C">
        <w:rPr>
          <w:rFonts w:ascii="Poppins" w:hAnsi="Poppins" w:cs="Poppins"/>
        </w:rPr>
        <w:t>-SP</w:t>
      </w:r>
      <w:r w:rsidRPr="3922D15C">
        <w:rPr>
          <w:rFonts w:ascii="Poppins" w:hAnsi="Poppins" w:cs="Poppins"/>
        </w:rPr>
        <w:t>.</w:t>
      </w:r>
    </w:p>
    <w:p w14:paraId="2FF90590" w14:textId="77777777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1. O QUE SÃO REDES ADVERSARIAIS GENERATIVAS (GANs)?</w:t>
      </w:r>
    </w:p>
    <w:p w14:paraId="7F5722C0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GANs são sistemas de inteligência artificial compostos por duas redes neurais que competem entre si:</w:t>
      </w:r>
    </w:p>
    <w:p w14:paraId="0EF1F03D" w14:textId="5455C5D1" w:rsidR="00F815E5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• O GERADOR: </w:t>
      </w:r>
      <w:r w:rsidR="00F815E5">
        <w:rPr>
          <w:rFonts w:ascii="Poppins" w:hAnsi="Poppins" w:cs="Poppins"/>
        </w:rPr>
        <w:t>c</w:t>
      </w:r>
      <w:r w:rsidRPr="00955AD4">
        <w:rPr>
          <w:rFonts w:ascii="Poppins" w:hAnsi="Poppins" w:cs="Poppins"/>
        </w:rPr>
        <w:t>omo um artista falsificador, cria conteúdo novo tentando imitar dados reais</w:t>
      </w:r>
      <w:r w:rsidR="00187DAA">
        <w:rPr>
          <w:rFonts w:ascii="Poppins" w:hAnsi="Poppins" w:cs="Poppins"/>
        </w:rPr>
        <w:t>.</w:t>
      </w:r>
    </w:p>
    <w:p w14:paraId="4CDD1DDB" w14:textId="7992D6E9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• O DISCRIMINADOR: </w:t>
      </w:r>
      <w:r w:rsidR="00F815E5">
        <w:rPr>
          <w:rFonts w:ascii="Poppins" w:hAnsi="Poppins" w:cs="Poppins"/>
        </w:rPr>
        <w:t>c</w:t>
      </w:r>
      <w:r w:rsidRPr="00955AD4">
        <w:rPr>
          <w:rFonts w:ascii="Poppins" w:hAnsi="Poppins" w:cs="Poppins"/>
        </w:rPr>
        <w:t>omo um detective de arte, tenta identificar o que é real e o que é falso</w:t>
      </w:r>
      <w:r w:rsidR="00F815E5">
        <w:rPr>
          <w:rFonts w:ascii="Poppins" w:hAnsi="Poppins" w:cs="Poppins"/>
        </w:rPr>
        <w:t>.</w:t>
      </w:r>
    </w:p>
    <w:p w14:paraId="59CF2902" w14:textId="1D52B9F2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 metáfora do falsificador e do detetive:</w:t>
      </w:r>
    </w:p>
    <w:p w14:paraId="7B651261" w14:textId="114BAFBE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t>GERADOR</w:t>
      </w:r>
      <w:r w:rsidRPr="00955AD4">
        <w:rPr>
          <w:rFonts w:ascii="Poppins" w:hAnsi="Poppins" w:cs="Poppins"/>
        </w:rPr>
        <w:t xml:space="preserve"> (</w:t>
      </w:r>
      <w:r w:rsidR="00F815E5">
        <w:rPr>
          <w:rFonts w:ascii="Poppins" w:hAnsi="Poppins" w:cs="Poppins"/>
        </w:rPr>
        <w:t>f</w:t>
      </w:r>
      <w:r w:rsidRPr="00955AD4">
        <w:rPr>
          <w:rFonts w:ascii="Poppins" w:hAnsi="Poppins" w:cs="Poppins"/>
        </w:rPr>
        <w:t xml:space="preserve">alsificador) </w:t>
      </w:r>
      <w:r w:rsidRPr="00955AD4">
        <w:t>→</w:t>
      </w:r>
      <w:r w:rsidRPr="00955AD4">
        <w:rPr>
          <w:rFonts w:ascii="Poppins" w:hAnsi="Poppins" w:cs="Poppins"/>
        </w:rPr>
        <w:t xml:space="preserve"> Cria obras falsas</w:t>
      </w:r>
      <w:r w:rsidR="00F815E5">
        <w:rPr>
          <w:rFonts w:ascii="Poppins" w:hAnsi="Poppins" w:cs="Poppins"/>
        </w:rPr>
        <w:t>.</w:t>
      </w:r>
    </w:p>
    <w:p w14:paraId="6F7F1F94" w14:textId="4487CC03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t>DISCRIMINADOR</w:t>
      </w:r>
      <w:r w:rsidRPr="00955AD4">
        <w:rPr>
          <w:rFonts w:ascii="Poppins" w:hAnsi="Poppins" w:cs="Poppins"/>
        </w:rPr>
        <w:t xml:space="preserve"> (</w:t>
      </w:r>
      <w:r w:rsidR="00F815E5">
        <w:rPr>
          <w:rFonts w:ascii="Poppins" w:hAnsi="Poppins" w:cs="Poppins"/>
        </w:rPr>
        <w:t>d</w:t>
      </w:r>
      <w:r w:rsidRPr="00955AD4">
        <w:rPr>
          <w:rFonts w:ascii="Poppins" w:hAnsi="Poppins" w:cs="Poppins"/>
        </w:rPr>
        <w:t xml:space="preserve">etetive) </w:t>
      </w:r>
      <w:r w:rsidRPr="00955AD4">
        <w:t>→</w:t>
      </w:r>
      <w:r w:rsidRPr="00955AD4">
        <w:rPr>
          <w:rFonts w:ascii="Poppins" w:hAnsi="Poppins" w:cs="Poppins"/>
        </w:rPr>
        <w:t xml:space="preserve"> Analisa e julga: "Real ou Falso?"</w:t>
      </w:r>
      <w:r w:rsidR="00B8357E">
        <w:rPr>
          <w:rFonts w:ascii="Poppins" w:hAnsi="Poppins" w:cs="Poppins"/>
        </w:rPr>
        <w:t>.</w:t>
      </w:r>
    </w:p>
    <w:p w14:paraId="7AEB52D8" w14:textId="77777777" w:rsidR="00955AD4" w:rsidRPr="00955AD4" w:rsidRDefault="00955AD4" w:rsidP="00955AD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120" w:after="120"/>
        <w:rPr>
          <w:rFonts w:ascii="Poppins" w:hAnsi="Poppins" w:cs="Poppins"/>
        </w:rPr>
      </w:pPr>
      <w:r w:rsidRPr="00955AD4">
        <w:rPr>
          <w:rFonts w:ascii="Poppins" w:hAnsi="Poppins" w:cs="Poppins"/>
          <w:b/>
          <w:bCs/>
        </w:rPr>
        <w:lastRenderedPageBreak/>
        <w:t>RESULTADO</w:t>
      </w:r>
      <w:r w:rsidRPr="00955AD4">
        <w:rPr>
          <w:rFonts w:ascii="Poppins" w:hAnsi="Poppins" w:cs="Poppins"/>
        </w:rPr>
        <w:t xml:space="preserve"> </w:t>
      </w:r>
      <w:r w:rsidRPr="00955AD4">
        <w:t>→</w:t>
      </w:r>
      <w:r w:rsidRPr="00955AD4">
        <w:rPr>
          <w:rFonts w:ascii="Poppins" w:hAnsi="Poppins" w:cs="Poppins"/>
        </w:rPr>
        <w:t xml:space="preserve"> Ambos melhoram continuamente até as falsificações ficarem perfeitas!</w:t>
      </w:r>
    </w:p>
    <w:p w14:paraId="30D61FD5" w14:textId="7956CDB5" w:rsid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2. COMO FUNCIONA O PROCESSO ADVERSARIAL?</w:t>
      </w:r>
    </w:p>
    <w:p w14:paraId="5136E4CD" w14:textId="584235E9" w:rsidR="00097147" w:rsidRPr="00955AD4" w:rsidRDefault="00097147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097147">
        <w:rPr>
          <w:rFonts w:ascii="Poppins" w:hAnsi="Poppins" w:cs="Poppins"/>
          <w:b/>
          <w:bCs/>
        </w:rPr>
        <w:t>O processo adversarial é um modelo de resolução de conflitos, típico de sistemas jurídicos de Common Law onde o julgamento é estruturado como um “jogo” entre duas pessoas. Diferente de sistemas inquisitoriais, onde o juiz lidera a busca pela prova, no modelo adversarial a responsabilidade de investigar e apresentar evidências recai quase exclusivamente sobre as partes.</w:t>
      </w:r>
    </w:p>
    <w:p w14:paraId="218FEF7E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O "jogo" entre as duas redes funciona assim:</w:t>
      </w:r>
    </w:p>
    <w:p w14:paraId="29E388B2" w14:textId="7FE0E536" w:rsidR="00955AD4" w:rsidRPr="008E69BF" w:rsidRDefault="00955AD4" w:rsidP="008E69B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1:</w:t>
      </w:r>
      <w:r w:rsidRPr="008E69BF">
        <w:rPr>
          <w:rFonts w:ascii="Poppins" w:hAnsi="Poppins" w:cs="Poppins"/>
        </w:rPr>
        <w:t xml:space="preserve"> Gerador cria imagem aleatória (muito ruim) </w:t>
      </w:r>
      <w:r w:rsidRPr="00955AD4">
        <w:t>→</w:t>
      </w:r>
      <w:r w:rsidRPr="008E69BF">
        <w:rPr>
          <w:rFonts w:ascii="Poppins" w:hAnsi="Poppins" w:cs="Poppins"/>
        </w:rPr>
        <w:t xml:space="preserve"> Discriminador facilmente identifica como falsa</w:t>
      </w:r>
      <w:r w:rsidR="00B8357E">
        <w:rPr>
          <w:rFonts w:ascii="Poppins" w:hAnsi="Poppins" w:cs="Poppins"/>
        </w:rPr>
        <w:t>.</w:t>
      </w:r>
    </w:p>
    <w:p w14:paraId="18FFD8ED" w14:textId="0772F481" w:rsidR="00955AD4" w:rsidRPr="008E69BF" w:rsidRDefault="00955AD4" w:rsidP="00D1495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100:</w:t>
      </w:r>
      <w:r w:rsidRPr="008E69BF">
        <w:rPr>
          <w:rFonts w:ascii="Poppins" w:hAnsi="Poppins" w:cs="Poppins"/>
        </w:rPr>
        <w:t xml:space="preserve"> </w:t>
      </w:r>
      <w:r w:rsidR="00A83575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 xml:space="preserve">erador cria imagem melhor </w:t>
      </w:r>
      <w:r w:rsidRPr="00955AD4">
        <w:t>→</w:t>
      </w:r>
      <w:r w:rsidRPr="008E69BF">
        <w:rPr>
          <w:rFonts w:ascii="Poppins" w:hAnsi="Poppins" w:cs="Poppins"/>
        </w:rPr>
        <w:t xml:space="preserve"> Discriminador ainda consegue identificar</w:t>
      </w:r>
      <w:r w:rsidR="00B8357E">
        <w:rPr>
          <w:rFonts w:ascii="Poppins" w:hAnsi="Poppins" w:cs="Poppins"/>
        </w:rPr>
        <w:t>.</w:t>
      </w:r>
    </w:p>
    <w:p w14:paraId="2A31C1C8" w14:textId="0E8D5CFD" w:rsidR="00955AD4" w:rsidRPr="008E69BF" w:rsidRDefault="00955AD4" w:rsidP="00D1495F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>Rodada 10.000</w:t>
      </w:r>
      <w:r w:rsidRPr="008E69BF">
        <w:rPr>
          <w:rFonts w:ascii="Poppins" w:hAnsi="Poppins" w:cs="Poppins"/>
        </w:rPr>
        <w:t xml:space="preserve">: </w:t>
      </w:r>
      <w:r w:rsidR="00D1495F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 xml:space="preserve">erador cria imagem quase perfeita </w:t>
      </w:r>
      <w:r w:rsidRPr="00955AD4">
        <w:t>→</w:t>
      </w:r>
      <w:r w:rsidRPr="008E69BF">
        <w:rPr>
          <w:rFonts w:ascii="Poppins" w:hAnsi="Poppins" w:cs="Poppins"/>
        </w:rPr>
        <w:t xml:space="preserve"> Discriminador tem dificuldade</w:t>
      </w:r>
      <w:r w:rsidR="00B8357E">
        <w:rPr>
          <w:rFonts w:ascii="Poppins" w:hAnsi="Poppins" w:cs="Poppins"/>
        </w:rPr>
        <w:t>.</w:t>
      </w:r>
    </w:p>
    <w:p w14:paraId="4D549933" w14:textId="4CFD9085" w:rsidR="00097147" w:rsidRPr="00097147" w:rsidRDefault="00955AD4" w:rsidP="00097147">
      <w:pPr>
        <w:pStyle w:val="PargrafodaLista"/>
        <w:numPr>
          <w:ilvl w:val="0"/>
          <w:numId w:val="22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8E69BF">
        <w:rPr>
          <w:rFonts w:ascii="Poppins" w:hAnsi="Poppins" w:cs="Poppins"/>
          <w:b/>
          <w:bCs/>
        </w:rPr>
        <w:t xml:space="preserve">Rodada </w:t>
      </w:r>
      <w:r w:rsidR="00B8357E">
        <w:rPr>
          <w:rFonts w:ascii="Poppins" w:hAnsi="Poppins" w:cs="Poppins"/>
          <w:b/>
          <w:bCs/>
        </w:rPr>
        <w:t>f</w:t>
      </w:r>
      <w:r w:rsidRPr="008E69BF">
        <w:rPr>
          <w:rFonts w:ascii="Poppins" w:hAnsi="Poppins" w:cs="Poppins"/>
          <w:b/>
          <w:bCs/>
        </w:rPr>
        <w:t>inal:</w:t>
      </w:r>
      <w:r w:rsidRPr="008E69BF">
        <w:rPr>
          <w:rFonts w:ascii="Poppins" w:hAnsi="Poppins" w:cs="Poppins"/>
        </w:rPr>
        <w:t xml:space="preserve"> </w:t>
      </w:r>
      <w:r w:rsidR="00D1495F">
        <w:rPr>
          <w:rFonts w:ascii="Poppins" w:hAnsi="Poppins" w:cs="Poppins"/>
        </w:rPr>
        <w:t>G</w:t>
      </w:r>
      <w:r w:rsidRPr="008E69BF">
        <w:rPr>
          <w:rFonts w:ascii="Poppins" w:hAnsi="Poppins" w:cs="Poppins"/>
        </w:rPr>
        <w:t>erador cria imagem indistinguível da realidade!</w:t>
      </w:r>
    </w:p>
    <w:p w14:paraId="4D90E69E" w14:textId="55F112AD" w:rsidR="00097147" w:rsidRPr="008E69BF" w:rsidRDefault="00097147" w:rsidP="00097147">
      <w:pPr>
        <w:pStyle w:val="PargrafodaLista"/>
        <w:spacing w:before="100" w:beforeAutospacing="1" w:after="100" w:afterAutospacing="1"/>
        <w:ind w:left="357"/>
        <w:rPr>
          <w:rFonts w:ascii="Poppins" w:hAnsi="Poppins" w:cs="Poppins"/>
        </w:rPr>
      </w:pPr>
      <w:r>
        <w:rPr>
          <w:rFonts w:ascii="Poppins" w:hAnsi="Poppins" w:cs="Poppins"/>
          <w:b/>
          <w:bCs/>
          <w:noProof/>
        </w:rPr>
        <w:drawing>
          <wp:inline distT="0" distB="0" distL="0" distR="0" wp14:anchorId="39EB22FE" wp14:editId="3AF556B3">
            <wp:extent cx="6115050" cy="4076700"/>
            <wp:effectExtent l="0" t="0" r="0" b="0"/>
            <wp:docPr id="16222066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050" cy="4076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FA71B9" w14:textId="77777777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lastRenderedPageBreak/>
        <w:t>3. ATIVIDADE PRÁTICA</w:t>
      </w:r>
    </w:p>
    <w:p w14:paraId="35E9A2BF" w14:textId="584584A9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 xml:space="preserve">Exercício 1: Simulando uma GAN com </w:t>
      </w:r>
      <w:r w:rsidR="00B8357E">
        <w:rPr>
          <w:rFonts w:ascii="Poppins" w:hAnsi="Poppins" w:cs="Poppins"/>
          <w:b/>
          <w:bCs/>
        </w:rPr>
        <w:t>p</w:t>
      </w:r>
      <w:r w:rsidRPr="00955AD4">
        <w:rPr>
          <w:rFonts w:ascii="Poppins" w:hAnsi="Poppins" w:cs="Poppins"/>
          <w:b/>
          <w:bCs/>
        </w:rPr>
        <w:t xml:space="preserve">apel e </w:t>
      </w:r>
      <w:r w:rsidR="00B8357E">
        <w:rPr>
          <w:rFonts w:ascii="Poppins" w:hAnsi="Poppins" w:cs="Poppins"/>
          <w:b/>
          <w:bCs/>
        </w:rPr>
        <w:t>c</w:t>
      </w:r>
      <w:r w:rsidRPr="00955AD4">
        <w:rPr>
          <w:rFonts w:ascii="Poppins" w:hAnsi="Poppins" w:cs="Poppins"/>
          <w:b/>
          <w:bCs/>
        </w:rPr>
        <w:t>aneta</w:t>
      </w:r>
    </w:p>
    <w:p w14:paraId="5F153960" w14:textId="7DFF26A0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Forme duplas. Um será o GERADOR </w:t>
      </w:r>
      <w:r w:rsidR="00B8357E">
        <w:rPr>
          <w:rFonts w:ascii="Poppins" w:hAnsi="Poppins" w:cs="Poppins"/>
        </w:rPr>
        <w:t xml:space="preserve">e </w:t>
      </w:r>
      <w:r w:rsidRPr="00955AD4">
        <w:rPr>
          <w:rFonts w:ascii="Poppins" w:hAnsi="Poppins" w:cs="Poppins"/>
        </w:rPr>
        <w:t>outro</w:t>
      </w:r>
      <w:r w:rsidR="00B8357E">
        <w:rPr>
          <w:rFonts w:ascii="Poppins" w:hAnsi="Poppins" w:cs="Poppins"/>
        </w:rPr>
        <w:t>,</w:t>
      </w:r>
      <w:r w:rsidRPr="00955AD4">
        <w:rPr>
          <w:rFonts w:ascii="Poppins" w:hAnsi="Poppins" w:cs="Poppins"/>
        </w:rPr>
        <w:t xml:space="preserve"> o DISCRIMINADOR.</w:t>
      </w:r>
    </w:p>
    <w:p w14:paraId="4C46F65C" w14:textId="4079C328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Parte A - Desenho de </w:t>
      </w:r>
      <w:r w:rsidR="00B8357E">
        <w:rPr>
          <w:rFonts w:ascii="Poppins" w:hAnsi="Poppins" w:cs="Poppins"/>
        </w:rPr>
        <w:t>r</w:t>
      </w:r>
      <w:r w:rsidRPr="00955AD4">
        <w:rPr>
          <w:rFonts w:ascii="Poppins" w:hAnsi="Poppins" w:cs="Poppins"/>
        </w:rPr>
        <w:t>ostos (10 minutos):</w:t>
      </w:r>
    </w:p>
    <w:p w14:paraId="59660322" w14:textId="1A40B943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GERADOR: </w:t>
      </w:r>
      <w:r w:rsidR="00B8357E">
        <w:rPr>
          <w:rFonts w:ascii="Poppins" w:hAnsi="Poppins" w:cs="Poppins"/>
        </w:rPr>
        <w:t>d</w:t>
      </w:r>
      <w:r w:rsidRPr="00955AD4">
        <w:rPr>
          <w:rFonts w:ascii="Poppins" w:hAnsi="Poppins" w:cs="Poppins"/>
        </w:rPr>
        <w:t>esenhe um rosto simples em 30 segundos</w:t>
      </w:r>
      <w:r w:rsidR="00B8357E">
        <w:rPr>
          <w:rFonts w:ascii="Poppins" w:hAnsi="Poppins" w:cs="Poppins"/>
        </w:rPr>
        <w:t>.</w:t>
      </w:r>
    </w:p>
    <w:p w14:paraId="399315C7" w14:textId="0401C0F8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DISCRIMINADOR: </w:t>
      </w:r>
      <w:r w:rsidR="00B8357E">
        <w:rPr>
          <w:rFonts w:ascii="Poppins" w:hAnsi="Poppins" w:cs="Poppins"/>
        </w:rPr>
        <w:t>a</w:t>
      </w:r>
      <w:r w:rsidRPr="00955AD4">
        <w:rPr>
          <w:rFonts w:ascii="Poppins" w:hAnsi="Poppins" w:cs="Poppins"/>
        </w:rPr>
        <w:t xml:space="preserve">ponte </w:t>
      </w:r>
      <w:r w:rsidR="00B8357E">
        <w:rPr>
          <w:rFonts w:ascii="Poppins" w:hAnsi="Poppins" w:cs="Poppins"/>
        </w:rPr>
        <w:t>três</w:t>
      </w:r>
      <w:r w:rsidRPr="00955AD4">
        <w:rPr>
          <w:rFonts w:ascii="Poppins" w:hAnsi="Poppins" w:cs="Poppins"/>
        </w:rPr>
        <w:t xml:space="preserve"> características que tornam o desenho </w:t>
      </w:r>
      <w:r w:rsidR="00B8357E">
        <w:rPr>
          <w:rFonts w:ascii="Poppins" w:hAnsi="Poppins" w:cs="Poppins"/>
        </w:rPr>
        <w:t>“</w:t>
      </w:r>
      <w:r w:rsidRPr="00955AD4">
        <w:rPr>
          <w:rFonts w:ascii="Poppins" w:hAnsi="Poppins" w:cs="Poppins"/>
        </w:rPr>
        <w:t>não realista</w:t>
      </w:r>
      <w:r w:rsidR="00B8357E">
        <w:rPr>
          <w:rFonts w:ascii="Poppins" w:hAnsi="Poppins" w:cs="Poppins"/>
        </w:rPr>
        <w:t>”.</w:t>
      </w:r>
    </w:p>
    <w:p w14:paraId="5AB758BF" w14:textId="5254939A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GERADOR: </w:t>
      </w:r>
      <w:r w:rsidR="00B8357E">
        <w:rPr>
          <w:rFonts w:ascii="Poppins" w:hAnsi="Poppins" w:cs="Poppins"/>
        </w:rPr>
        <w:t>m</w:t>
      </w:r>
      <w:r w:rsidRPr="00955AD4">
        <w:rPr>
          <w:rFonts w:ascii="Poppins" w:hAnsi="Poppins" w:cs="Poppins"/>
        </w:rPr>
        <w:t>elhore o desenho baseado no feedback</w:t>
      </w:r>
      <w:r w:rsidR="00B8357E">
        <w:rPr>
          <w:rFonts w:ascii="Poppins" w:hAnsi="Poppins" w:cs="Poppins"/>
        </w:rPr>
        <w:t>.</w:t>
      </w:r>
    </w:p>
    <w:p w14:paraId="46D46EFA" w14:textId="11AF6CEA" w:rsidR="00955AD4" w:rsidRPr="00955AD4" w:rsidRDefault="00955AD4" w:rsidP="00955AD4">
      <w:pPr>
        <w:numPr>
          <w:ilvl w:val="0"/>
          <w:numId w:val="19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Repita </w:t>
      </w:r>
      <w:r w:rsidR="00B8357E">
        <w:rPr>
          <w:rFonts w:ascii="Poppins" w:hAnsi="Poppins" w:cs="Poppins"/>
        </w:rPr>
        <w:t xml:space="preserve">três </w:t>
      </w:r>
      <w:r w:rsidRPr="00955AD4">
        <w:rPr>
          <w:rFonts w:ascii="Poppins" w:hAnsi="Poppins" w:cs="Poppins"/>
        </w:rPr>
        <w:t>vezes e observe a evolução</w:t>
      </w:r>
      <w:r w:rsidR="00B8357E">
        <w:rPr>
          <w:rFonts w:ascii="Poppins" w:hAnsi="Poppins" w:cs="Poppins"/>
        </w:rPr>
        <w:t>.</w:t>
      </w:r>
    </w:p>
    <w:p w14:paraId="5EB2539F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Anote suas observações:</w:t>
      </w:r>
    </w:p>
    <w:p w14:paraId="22EA4F55" w14:textId="508F8CF1" w:rsidR="007C72A3" w:rsidRDefault="00955AD4" w:rsidP="009C201E">
      <w:pPr>
        <w:numPr>
          <w:ilvl w:val="0"/>
          <w:numId w:val="20"/>
        </w:numPr>
        <w:spacing w:before="100" w:beforeAutospacing="1" w:after="100" w:afterAutospacing="1"/>
        <w:ind w:left="357" w:hanging="357"/>
        <w:rPr>
          <w:rFonts w:ascii="Poppins" w:hAnsi="Poppins" w:cs="Poppins"/>
        </w:rPr>
      </w:pPr>
      <w:r w:rsidRPr="007C72A3">
        <w:rPr>
          <w:rFonts w:ascii="Poppins" w:hAnsi="Poppins" w:cs="Poppins"/>
        </w:rPr>
        <w:t xml:space="preserve">Rodada 1 - Principais problemas identificados: </w:t>
      </w:r>
      <w:r w:rsidRPr="007C72A3">
        <w:rPr>
          <w:rFonts w:ascii="Poppins" w:hAnsi="Poppins" w:cs="Poppins"/>
          <w:color w:val="E7E6E6" w:themeColor="background2"/>
        </w:rPr>
        <w:t>_________________</w:t>
      </w:r>
      <w:r w:rsidR="007C72A3" w:rsidRPr="007C72A3">
        <w:rPr>
          <w:rFonts w:ascii="Poppins" w:hAnsi="Poppins" w:cs="Poppins"/>
          <w:color w:val="E7E6E6" w:themeColor="background2"/>
        </w:rPr>
        <w:t>_____________________________________________________________________________________________________________________________________</w:t>
      </w:r>
      <w:r w:rsidR="009C201E">
        <w:rPr>
          <w:rFonts w:ascii="Poppins" w:hAnsi="Poppins" w:cs="Poppins"/>
          <w:color w:val="E7E6E6" w:themeColor="background2"/>
        </w:rPr>
        <w:t>______</w:t>
      </w:r>
    </w:p>
    <w:p w14:paraId="58A55BA6" w14:textId="686EA835" w:rsidR="00955AD4" w:rsidRDefault="00955AD4" w:rsidP="00530939">
      <w:pPr>
        <w:numPr>
          <w:ilvl w:val="0"/>
          <w:numId w:val="20"/>
        </w:numPr>
        <w:tabs>
          <w:tab w:val="clear" w:pos="720"/>
          <w:tab w:val="num" w:pos="426"/>
        </w:tabs>
        <w:spacing w:before="100" w:beforeAutospacing="1" w:after="100" w:afterAutospacing="1"/>
        <w:ind w:left="714" w:hanging="714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Rodada 2 - Melhorias realizadas: </w:t>
      </w:r>
    </w:p>
    <w:p w14:paraId="1680CE25" w14:textId="223010B3" w:rsidR="007C72A3" w:rsidRPr="00955AD4" w:rsidRDefault="007C72A3" w:rsidP="009C201E">
      <w:pPr>
        <w:spacing w:before="100" w:beforeAutospacing="1" w:after="100" w:afterAutospacing="1"/>
        <w:rPr>
          <w:rFonts w:ascii="Poppins" w:hAnsi="Poppins" w:cs="Poppins"/>
        </w:rPr>
      </w:pPr>
      <w:r w:rsidRPr="007C72A3">
        <w:rPr>
          <w:rFonts w:ascii="Poppins" w:hAnsi="Poppins" w:cs="Poppins"/>
          <w:color w:val="E7E6E6" w:themeColor="background2"/>
        </w:rPr>
        <w:t>______________________________________________________________________________________________________________________________________________________</w:t>
      </w:r>
      <w:r w:rsidR="009C201E">
        <w:rPr>
          <w:rFonts w:ascii="Poppins" w:hAnsi="Poppins" w:cs="Poppins"/>
          <w:color w:val="E7E6E6" w:themeColor="background2"/>
        </w:rPr>
        <w:t>____________</w:t>
      </w:r>
    </w:p>
    <w:p w14:paraId="3BCE14D0" w14:textId="77777777" w:rsidR="007C72A3" w:rsidRPr="007C72A3" w:rsidRDefault="00955AD4" w:rsidP="00530939">
      <w:pPr>
        <w:numPr>
          <w:ilvl w:val="0"/>
          <w:numId w:val="20"/>
        </w:numPr>
        <w:tabs>
          <w:tab w:val="clear" w:pos="720"/>
          <w:tab w:val="num" w:pos="426"/>
        </w:tabs>
        <w:spacing w:before="100" w:beforeAutospacing="1" w:after="100" w:afterAutospacing="1"/>
        <w:ind w:hanging="720"/>
        <w:rPr>
          <w:rFonts w:ascii="Poppins" w:hAnsi="Poppins" w:cs="Poppins"/>
          <w:b/>
          <w:bCs/>
        </w:rPr>
      </w:pPr>
      <w:r w:rsidRPr="007C72A3">
        <w:rPr>
          <w:rFonts w:ascii="Poppins" w:hAnsi="Poppins" w:cs="Poppins"/>
        </w:rPr>
        <w:t xml:space="preserve">Rodada 3 - Resultado final: </w:t>
      </w:r>
    </w:p>
    <w:p w14:paraId="08052A9F" w14:textId="1EE7BAD6" w:rsidR="007C72A3" w:rsidRPr="007C72A3" w:rsidRDefault="007C72A3" w:rsidP="009C201E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007C72A3">
        <w:rPr>
          <w:rFonts w:ascii="Poppins" w:hAnsi="Poppins" w:cs="Poppins"/>
          <w:color w:val="E7E6E6" w:themeColor="background2"/>
        </w:rPr>
        <w:t>______________________________________________________________________________________________________________________________________________________</w:t>
      </w:r>
      <w:r w:rsidR="009C201E">
        <w:rPr>
          <w:rFonts w:ascii="Poppins" w:hAnsi="Poppins" w:cs="Poppins"/>
          <w:color w:val="E7E6E6" w:themeColor="background2"/>
        </w:rPr>
        <w:t>____________</w:t>
      </w:r>
    </w:p>
    <w:p w14:paraId="269F8882" w14:textId="11F20B0D" w:rsidR="00955AD4" w:rsidRPr="007C72A3" w:rsidRDefault="00955AD4" w:rsidP="3922D15C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3922D15C">
        <w:rPr>
          <w:rFonts w:ascii="Poppins" w:hAnsi="Poppins" w:cs="Poppins"/>
          <w:b/>
          <w:bCs/>
        </w:rPr>
        <w:t xml:space="preserve">Exercício 2: Identificando </w:t>
      </w:r>
      <w:r w:rsidR="43551379" w:rsidRPr="3922D15C">
        <w:rPr>
          <w:rFonts w:ascii="Poppins" w:hAnsi="Poppins" w:cs="Poppins"/>
          <w:b/>
          <w:bCs/>
        </w:rPr>
        <w:t>a</w:t>
      </w:r>
      <w:r w:rsidR="00B8357E">
        <w:rPr>
          <w:rFonts w:ascii="Poppins" w:hAnsi="Poppins" w:cs="Poppins"/>
          <w:b/>
          <w:bCs/>
        </w:rPr>
        <w:t>s a</w:t>
      </w:r>
      <w:r w:rsidRPr="3922D15C">
        <w:rPr>
          <w:rFonts w:ascii="Poppins" w:hAnsi="Poppins" w:cs="Poppins"/>
          <w:b/>
          <w:bCs/>
        </w:rPr>
        <w:t>plicações de GANs</w:t>
      </w:r>
    </w:p>
    <w:p w14:paraId="5144B246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Analise as seguintes situações e identifique se uma GAN seria útil (SIM/NÃO) e explique o porquê:</w:t>
      </w:r>
    </w:p>
    <w:p w14:paraId="71218566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a) Criar fotos de produtos para um catálogo virtual</w:t>
      </w:r>
      <w:r w:rsidR="002A6520">
        <w:rPr>
          <w:rFonts w:ascii="Poppins" w:hAnsi="Poppins" w:cs="Poppins"/>
        </w:rPr>
        <w:t>.</w:t>
      </w:r>
    </w:p>
    <w:p w14:paraId="53781978" w14:textId="4769A540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lastRenderedPageBreak/>
        <w:t xml:space="preserve"> Resposta: </w:t>
      </w:r>
      <w:r w:rsidR="00097147">
        <w:rPr>
          <w:rFonts w:ascii="Poppins" w:hAnsi="Poppins" w:cs="Poppins"/>
        </w:rPr>
        <w:t xml:space="preserve">Sim, </w:t>
      </w:r>
      <w:r w:rsidR="00097147" w:rsidRPr="00097147">
        <w:rPr>
          <w:rFonts w:ascii="Poppins" w:hAnsi="Poppins" w:cs="Poppins"/>
        </w:rPr>
        <w:t>GANs são ótimas para</w:t>
      </w:r>
      <w:r w:rsidR="00097147">
        <w:rPr>
          <w:rFonts w:ascii="Poppins" w:hAnsi="Poppins" w:cs="Poppins"/>
        </w:rPr>
        <w:t xml:space="preserve"> gerar imagens realistas, </w:t>
      </w:r>
      <w:r w:rsidR="00097147" w:rsidRPr="00097147">
        <w:rPr>
          <w:rFonts w:ascii="Poppins" w:hAnsi="Poppins" w:cs="Poppins"/>
        </w:rPr>
        <w:t>então podem criar fotos de produtos que parecem reais sem precisar de sessão fotográfica.</w:t>
      </w:r>
    </w:p>
    <w:p w14:paraId="1CBC325D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b) Calcular o valor de impostos de uma empresa</w:t>
      </w:r>
      <w:r w:rsidR="002A6520">
        <w:rPr>
          <w:rFonts w:ascii="Poppins" w:hAnsi="Poppins" w:cs="Poppins"/>
        </w:rPr>
        <w:t>.</w:t>
      </w:r>
    </w:p>
    <w:p w14:paraId="4175FBF7" w14:textId="5E497789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 Resposta: </w:t>
      </w:r>
      <w:r w:rsidR="00097147">
        <w:rPr>
          <w:rFonts w:ascii="Poppins" w:hAnsi="Poppins" w:cs="Poppins"/>
        </w:rPr>
        <w:t xml:space="preserve">Não, </w:t>
      </w:r>
      <w:r w:rsidR="00097147" w:rsidRPr="00097147">
        <w:rPr>
          <w:rFonts w:ascii="Poppins" w:hAnsi="Poppins" w:cs="Poppins"/>
        </w:rPr>
        <w:t>Isso envolv</w:t>
      </w:r>
      <w:r w:rsidR="00097147">
        <w:rPr>
          <w:rFonts w:ascii="Poppins" w:hAnsi="Poppins" w:cs="Poppins"/>
        </w:rPr>
        <w:t>e cálculos matemáticas</w:t>
      </w:r>
      <w:r w:rsidR="00097147" w:rsidRPr="00097147">
        <w:rPr>
          <w:rFonts w:ascii="Poppins" w:hAnsi="Poppins" w:cs="Poppins"/>
        </w:rPr>
        <w:t>, não geração de imagens ou dados sintéticos.</w:t>
      </w:r>
    </w:p>
    <w:p w14:paraId="5BA49C90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c) Gerar avatares únicos para um jogo</w:t>
      </w:r>
      <w:r w:rsidR="002A6520">
        <w:rPr>
          <w:rFonts w:ascii="Poppins" w:hAnsi="Poppins" w:cs="Poppins"/>
        </w:rPr>
        <w:t>.</w:t>
      </w:r>
      <w:r w:rsidRPr="00955AD4">
        <w:rPr>
          <w:rFonts w:ascii="Poppins" w:hAnsi="Poppins" w:cs="Poppins"/>
        </w:rPr>
        <w:t xml:space="preserve"> </w:t>
      </w:r>
    </w:p>
    <w:p w14:paraId="665017BB" w14:textId="059EADAF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Resposta:</w:t>
      </w:r>
      <w:r w:rsidR="00097147">
        <w:rPr>
          <w:rFonts w:ascii="Poppins" w:hAnsi="Poppins" w:cs="Poppins"/>
        </w:rPr>
        <w:t xml:space="preserve"> Não,</w:t>
      </w:r>
      <w:r w:rsidRPr="00955AD4">
        <w:rPr>
          <w:rFonts w:ascii="Poppins" w:hAnsi="Poppins" w:cs="Poppins"/>
        </w:rPr>
        <w:t xml:space="preserve"> </w:t>
      </w:r>
      <w:r w:rsidR="00097147" w:rsidRPr="00097147">
        <w:rPr>
          <w:rFonts w:ascii="Poppins" w:hAnsi="Poppins" w:cs="Poppins"/>
        </w:rPr>
        <w:t>GANs podem criar</w:t>
      </w:r>
      <w:r w:rsidR="00097147">
        <w:rPr>
          <w:rFonts w:ascii="Poppins" w:hAnsi="Poppins" w:cs="Poppins"/>
        </w:rPr>
        <w:t xml:space="preserve"> rostos, personagens e estilos únicos, </w:t>
      </w:r>
      <w:r w:rsidR="00097147" w:rsidRPr="00097147">
        <w:rPr>
          <w:rFonts w:ascii="Poppins" w:hAnsi="Poppins" w:cs="Poppins"/>
        </w:rPr>
        <w:t>sendo muito usadas para gerar avatares variados automaticamente.</w:t>
      </w:r>
    </w:p>
    <w:p w14:paraId="5ABF9701" w14:textId="77777777" w:rsidR="002A6520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d) Verificar se um e-mail é spam</w:t>
      </w:r>
      <w:r w:rsidR="002A6520">
        <w:rPr>
          <w:rFonts w:ascii="Poppins" w:hAnsi="Poppins" w:cs="Poppins"/>
        </w:rPr>
        <w:t>.</w:t>
      </w:r>
      <w:r w:rsidRPr="00955AD4">
        <w:rPr>
          <w:rFonts w:ascii="Poppins" w:hAnsi="Poppins" w:cs="Poppins"/>
        </w:rPr>
        <w:t xml:space="preserve"> </w:t>
      </w:r>
    </w:p>
    <w:p w14:paraId="29AB5B71" w14:textId="1412426E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Resposta: </w:t>
      </w:r>
      <w:r w:rsidR="00097147">
        <w:rPr>
          <w:rFonts w:ascii="Poppins" w:hAnsi="Poppins" w:cs="Poppins"/>
        </w:rPr>
        <w:t xml:space="preserve">Não, </w:t>
      </w:r>
      <w:r w:rsidR="00097147" w:rsidRPr="00097147">
        <w:rPr>
          <w:rFonts w:ascii="Poppins" w:hAnsi="Poppins" w:cs="Poppins"/>
          <w:b/>
          <w:bCs/>
        </w:rPr>
        <w:t>:</w:t>
      </w:r>
      <w:r w:rsidR="00097147" w:rsidRPr="00097147">
        <w:rPr>
          <w:rFonts w:ascii="Poppins" w:hAnsi="Poppins" w:cs="Poppins"/>
        </w:rPr>
        <w:t xml:space="preserve"> Isso é um problema de</w:t>
      </w:r>
      <w:r w:rsidR="00097147">
        <w:rPr>
          <w:rFonts w:ascii="Poppins" w:hAnsi="Poppins" w:cs="Poppins"/>
        </w:rPr>
        <w:t xml:space="preserve"> classificações e as GANs só gera imagens.</w:t>
      </w:r>
    </w:p>
    <w:p w14:paraId="2DDFD738" w14:textId="1C7ECCD2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 xml:space="preserve">Exercício 3: Análise de </w:t>
      </w:r>
      <w:r w:rsidR="002A6520">
        <w:rPr>
          <w:rFonts w:ascii="Poppins" w:hAnsi="Poppins" w:cs="Poppins"/>
          <w:b/>
          <w:bCs/>
        </w:rPr>
        <w:t>e</w:t>
      </w:r>
      <w:r w:rsidRPr="00955AD4">
        <w:rPr>
          <w:rFonts w:ascii="Poppins" w:hAnsi="Poppins" w:cs="Poppins"/>
          <w:b/>
          <w:bCs/>
        </w:rPr>
        <w:t xml:space="preserve">xemplos </w:t>
      </w:r>
      <w:r w:rsidR="002A6520">
        <w:rPr>
          <w:rFonts w:ascii="Poppins" w:hAnsi="Poppins" w:cs="Poppins"/>
          <w:b/>
          <w:bCs/>
        </w:rPr>
        <w:t>r</w:t>
      </w:r>
      <w:r w:rsidRPr="00955AD4">
        <w:rPr>
          <w:rFonts w:ascii="Poppins" w:hAnsi="Poppins" w:cs="Poppins"/>
          <w:b/>
          <w:bCs/>
        </w:rPr>
        <w:t>eais</w:t>
      </w:r>
    </w:p>
    <w:p w14:paraId="7F5038A9" w14:textId="77777777" w:rsidR="00955AD4" w:rsidRPr="00955AD4" w:rsidRDefault="00955AD4" w:rsidP="00955AD4">
      <w:p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Observe as aplicações reais de GANs e complete a tabela: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3209"/>
        <w:gridCol w:w="3210"/>
        <w:gridCol w:w="3210"/>
      </w:tblGrid>
      <w:tr w:rsidR="00955AD4" w14:paraId="20F02678" w14:textId="77777777" w:rsidTr="00955AD4">
        <w:tc>
          <w:tcPr>
            <w:tcW w:w="3209" w:type="dxa"/>
          </w:tcPr>
          <w:p w14:paraId="75CED1FE" w14:textId="18BB56FA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Aplicação</w:t>
            </w:r>
          </w:p>
        </w:tc>
        <w:tc>
          <w:tcPr>
            <w:tcW w:w="3210" w:type="dxa"/>
          </w:tcPr>
          <w:p w14:paraId="1A5AF5FC" w14:textId="52957438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O que o GERADOR cria</w:t>
            </w:r>
          </w:p>
        </w:tc>
        <w:tc>
          <w:tcPr>
            <w:tcW w:w="3210" w:type="dxa"/>
          </w:tcPr>
          <w:p w14:paraId="2E9B9000" w14:textId="697B00E7" w:rsidR="00955AD4" w:rsidRPr="007C72A3" w:rsidRDefault="00955AD4" w:rsidP="00955AD4">
            <w:pPr>
              <w:jc w:val="center"/>
              <w:rPr>
                <w:rFonts w:ascii="Poppins" w:hAnsi="Poppins" w:cs="Poppins"/>
                <w:b/>
                <w:bCs/>
                <w:sz w:val="18"/>
                <w:szCs w:val="18"/>
              </w:rPr>
            </w:pPr>
            <w:r w:rsidRPr="007C72A3">
              <w:rPr>
                <w:rFonts w:ascii="Poppins" w:hAnsi="Poppins" w:cs="Poppins"/>
                <w:b/>
                <w:bCs/>
                <w:sz w:val="18"/>
                <w:szCs w:val="18"/>
              </w:rPr>
              <w:t>O que o DISCRIMINADOR verifica</w:t>
            </w:r>
          </w:p>
        </w:tc>
      </w:tr>
      <w:tr w:rsidR="00955AD4" w14:paraId="49561C9F" w14:textId="77777777" w:rsidTr="00955AD4">
        <w:tc>
          <w:tcPr>
            <w:tcW w:w="3209" w:type="dxa"/>
          </w:tcPr>
          <w:p w14:paraId="38009499" w14:textId="449809A7" w:rsidR="00955AD4" w:rsidRDefault="00955AD4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StyleGAN (rostos)</w:t>
            </w:r>
          </w:p>
        </w:tc>
        <w:tc>
          <w:tcPr>
            <w:tcW w:w="3210" w:type="dxa"/>
          </w:tcPr>
          <w:p w14:paraId="0951849B" w14:textId="5C8D69A4" w:rsidR="00955AD4" w:rsidRDefault="00C542F5" w:rsidP="00955AD4">
            <w:pPr>
              <w:jc w:val="center"/>
              <w:rPr>
                <w:rFonts w:ascii="Poppins" w:hAnsi="Poppins" w:cs="Poppins"/>
              </w:rPr>
            </w:pPr>
            <w:r w:rsidRPr="00C542F5">
              <w:rPr>
                <w:rFonts w:ascii="Poppins" w:hAnsi="Poppins" w:cs="Poppins"/>
              </w:rPr>
              <w:t>Rostos humanos extremamente realistas que não existem</w:t>
            </w:r>
          </w:p>
        </w:tc>
        <w:tc>
          <w:tcPr>
            <w:tcW w:w="3210" w:type="dxa"/>
          </w:tcPr>
          <w:p w14:paraId="1758EBAD" w14:textId="0477F584" w:rsidR="00955AD4" w:rsidRDefault="00C542F5" w:rsidP="00955AD4">
            <w:pPr>
              <w:jc w:val="center"/>
              <w:rPr>
                <w:rFonts w:ascii="Poppins" w:hAnsi="Poppins" w:cs="Poppins"/>
              </w:rPr>
            </w:pPr>
            <w:r w:rsidRPr="00C542F5">
              <w:rPr>
                <w:rFonts w:ascii="Poppins" w:hAnsi="Poppins" w:cs="Poppins"/>
              </w:rPr>
              <w:t>Se o rosto parece real ou gerado artificialmente</w:t>
            </w:r>
          </w:p>
        </w:tc>
      </w:tr>
      <w:tr w:rsidR="00955AD4" w14:paraId="14CD17D1" w14:textId="77777777" w:rsidTr="00955AD4">
        <w:tc>
          <w:tcPr>
            <w:tcW w:w="3209" w:type="dxa"/>
          </w:tcPr>
          <w:p w14:paraId="0794D243" w14:textId="2E105376" w:rsidR="00955AD4" w:rsidRDefault="00955AD4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CycleGAN (estilos artísticos)</w:t>
            </w:r>
          </w:p>
        </w:tc>
        <w:tc>
          <w:tcPr>
            <w:tcW w:w="3210" w:type="dxa"/>
          </w:tcPr>
          <w:p w14:paraId="7353074A" w14:textId="06DD0E7B" w:rsidR="00955AD4" w:rsidRDefault="00C542F5" w:rsidP="00955AD4">
            <w:pPr>
              <w:jc w:val="center"/>
              <w:rPr>
                <w:rFonts w:ascii="Poppins" w:hAnsi="Poppins" w:cs="Poppins"/>
              </w:rPr>
            </w:pPr>
            <w:r w:rsidRPr="00C542F5">
              <w:rPr>
                <w:rFonts w:ascii="Poppins" w:hAnsi="Poppins" w:cs="Poppins"/>
              </w:rPr>
              <w:t xml:space="preserve">magens transformadas de um estilo para outro (ex: foto </w:t>
            </w:r>
            <w:r w:rsidRPr="00C542F5">
              <w:t>→</w:t>
            </w:r>
            <w:r w:rsidRPr="00C542F5">
              <w:rPr>
                <w:rFonts w:ascii="Poppins" w:hAnsi="Poppins" w:cs="Poppins"/>
              </w:rPr>
              <w:t xml:space="preserve"> pintura)</w:t>
            </w:r>
          </w:p>
        </w:tc>
        <w:tc>
          <w:tcPr>
            <w:tcW w:w="3210" w:type="dxa"/>
          </w:tcPr>
          <w:p w14:paraId="534B8F81" w14:textId="30D2195D" w:rsidR="00955AD4" w:rsidRDefault="00C542F5" w:rsidP="00955AD4">
            <w:pPr>
              <w:jc w:val="center"/>
              <w:rPr>
                <w:rFonts w:ascii="Poppins" w:hAnsi="Poppins" w:cs="Poppins"/>
              </w:rPr>
            </w:pPr>
            <w:r w:rsidRPr="00C542F5">
              <w:rPr>
                <w:rFonts w:ascii="Poppins" w:hAnsi="Poppins" w:cs="Poppins"/>
              </w:rPr>
              <w:t>Se a imagem transformada parece autêntica dentro do novo estilo</w:t>
            </w:r>
          </w:p>
        </w:tc>
      </w:tr>
      <w:tr w:rsidR="00955AD4" w14:paraId="1AA0E99A" w14:textId="77777777" w:rsidTr="00955AD4">
        <w:tc>
          <w:tcPr>
            <w:tcW w:w="3209" w:type="dxa"/>
          </w:tcPr>
          <w:p w14:paraId="7C77C384" w14:textId="47A8C01A" w:rsidR="00955AD4" w:rsidRDefault="00955AD4" w:rsidP="00955AD4">
            <w:pPr>
              <w:jc w:val="center"/>
              <w:rPr>
                <w:rFonts w:ascii="Poppins" w:hAnsi="Poppins" w:cs="Poppins"/>
              </w:rPr>
            </w:pPr>
            <w:r>
              <w:rPr>
                <w:rFonts w:ascii="Poppins" w:hAnsi="Poppins" w:cs="Poppins"/>
              </w:rPr>
              <w:t>Pix2Pix (esboço para foto)</w:t>
            </w:r>
          </w:p>
        </w:tc>
        <w:tc>
          <w:tcPr>
            <w:tcW w:w="3210" w:type="dxa"/>
          </w:tcPr>
          <w:p w14:paraId="19948BC0" w14:textId="4F7055F1" w:rsidR="00955AD4" w:rsidRDefault="00C542F5" w:rsidP="00955AD4">
            <w:pPr>
              <w:jc w:val="center"/>
              <w:rPr>
                <w:rFonts w:ascii="Poppins" w:hAnsi="Poppins" w:cs="Poppins"/>
              </w:rPr>
            </w:pPr>
            <w:r w:rsidRPr="00C542F5">
              <w:rPr>
                <w:rFonts w:ascii="Poppins" w:hAnsi="Poppins" w:cs="Poppins"/>
              </w:rPr>
              <w:t>Imagens realistas a partir de esboços ou desenhos</w:t>
            </w:r>
          </w:p>
        </w:tc>
        <w:tc>
          <w:tcPr>
            <w:tcW w:w="3210" w:type="dxa"/>
          </w:tcPr>
          <w:p w14:paraId="72C214B2" w14:textId="633529C7" w:rsidR="00955AD4" w:rsidRDefault="00C542F5" w:rsidP="00955AD4">
            <w:pPr>
              <w:jc w:val="center"/>
              <w:rPr>
                <w:rFonts w:ascii="Poppins" w:hAnsi="Poppins" w:cs="Poppins"/>
              </w:rPr>
            </w:pPr>
            <w:r w:rsidRPr="00C542F5">
              <w:rPr>
                <w:rFonts w:ascii="Poppins" w:hAnsi="Poppins" w:cs="Poppins"/>
              </w:rPr>
              <w:t>Se a imagem gerada corresponde ao esboço e parece real</w:t>
            </w:r>
          </w:p>
        </w:tc>
      </w:tr>
    </w:tbl>
    <w:p w14:paraId="06D091BF" w14:textId="77777777" w:rsidR="008E69BF" w:rsidRDefault="008E69BF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</w:p>
    <w:p w14:paraId="1E203EFD" w14:textId="77777777" w:rsidR="008E69BF" w:rsidRDefault="008E69BF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</w:p>
    <w:p w14:paraId="2E0A4DFE" w14:textId="0A73F8E6" w:rsidR="00955AD4" w:rsidRPr="00955AD4" w:rsidRDefault="00955AD4" w:rsidP="00955AD4">
      <w:pPr>
        <w:spacing w:before="100" w:beforeAutospacing="1" w:after="100" w:afterAutospacing="1"/>
        <w:outlineLvl w:val="2"/>
        <w:rPr>
          <w:rFonts w:ascii="Poppins" w:hAnsi="Poppins" w:cs="Poppins"/>
          <w:b/>
          <w:bCs/>
        </w:rPr>
      </w:pPr>
      <w:r w:rsidRPr="00955AD4">
        <w:rPr>
          <w:rFonts w:ascii="Poppins" w:hAnsi="Poppins" w:cs="Poppins"/>
          <w:b/>
          <w:bCs/>
        </w:rPr>
        <w:t>PERGUNTAS REFLEXIVAS</w:t>
      </w:r>
    </w:p>
    <w:p w14:paraId="3D4777B6" w14:textId="392F36F6" w:rsidR="00955AD4" w:rsidRDefault="00955AD4" w:rsidP="00955AD4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lastRenderedPageBreak/>
        <w:t xml:space="preserve">Por que o processo de </w:t>
      </w:r>
      <w:r w:rsidR="002A6520">
        <w:rPr>
          <w:rFonts w:ascii="Poppins" w:hAnsi="Poppins" w:cs="Poppins"/>
        </w:rPr>
        <w:t>“</w:t>
      </w:r>
      <w:r w:rsidRPr="00955AD4">
        <w:rPr>
          <w:rFonts w:ascii="Poppins" w:hAnsi="Poppins" w:cs="Poppins"/>
        </w:rPr>
        <w:t>competição</w:t>
      </w:r>
      <w:r w:rsidR="002A6520">
        <w:rPr>
          <w:rFonts w:ascii="Poppins" w:hAnsi="Poppins" w:cs="Poppins"/>
        </w:rPr>
        <w:t>”</w:t>
      </w:r>
      <w:r w:rsidRPr="00955AD4">
        <w:rPr>
          <w:rFonts w:ascii="Poppins" w:hAnsi="Poppins" w:cs="Poppins"/>
        </w:rPr>
        <w:t xml:space="preserve"> entre duas redes é importante para o aprendizado? </w:t>
      </w:r>
    </w:p>
    <w:p w14:paraId="39FD6368" w14:textId="611019CF" w:rsidR="00C542F5" w:rsidRPr="00C542F5" w:rsidRDefault="00C542F5" w:rsidP="00C542F5">
      <w:pPr>
        <w:spacing w:before="100" w:beforeAutospacing="1" w:after="100" w:afterAutospacing="1"/>
        <w:ind w:left="360"/>
        <w:rPr>
          <w:rFonts w:ascii="Poppins" w:hAnsi="Poppins" w:cs="Poppins"/>
          <w:u w:val="single"/>
        </w:rPr>
      </w:pPr>
      <w:r>
        <w:rPr>
          <w:rFonts w:ascii="Poppins" w:hAnsi="Poppins" w:cs="Poppins"/>
        </w:rPr>
        <w:t>R: É i</w:t>
      </w:r>
      <w:r w:rsidRPr="00C542F5">
        <w:rPr>
          <w:rFonts w:ascii="Poppins" w:hAnsi="Poppins" w:cs="Poppins"/>
        </w:rPr>
        <w:t>mportante porque é isso que</w:t>
      </w:r>
      <w:r>
        <w:rPr>
          <w:rFonts w:ascii="Poppins" w:hAnsi="Poppins" w:cs="Poppins"/>
        </w:rPr>
        <w:t xml:space="preserve"> faz o modelo melhorar continuamente.</w:t>
      </w:r>
      <w:r w:rsidRPr="00C542F5">
        <w:rPr>
          <w:rFonts w:ascii="Poppins" w:hAnsi="Poppins" w:cs="Poppins"/>
        </w:rPr>
        <w:t xml:space="preserve"> </w:t>
      </w:r>
    </w:p>
    <w:p w14:paraId="146D621C" w14:textId="33A2A464" w:rsidR="007C72A3" w:rsidRDefault="00955AD4" w:rsidP="009C201E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 xml:space="preserve">Quais seriam os riscos éticos de uma GAN que cria rostos perfeitos de pessoas inexistentes? </w:t>
      </w:r>
    </w:p>
    <w:p w14:paraId="0C1A4F12" w14:textId="15FCA3B6" w:rsidR="00C542F5" w:rsidRPr="00C542F5" w:rsidRDefault="00C542F5" w:rsidP="00C542F5">
      <w:pPr>
        <w:spacing w:before="100" w:beforeAutospacing="1" w:after="100" w:afterAutospacing="1"/>
        <w:ind w:left="360"/>
        <w:rPr>
          <w:rFonts w:ascii="Poppins" w:hAnsi="Poppins" w:cs="Poppins"/>
        </w:rPr>
      </w:pPr>
      <w:r>
        <w:rPr>
          <w:rFonts w:ascii="Poppins" w:hAnsi="Poppins" w:cs="Poppins"/>
        </w:rPr>
        <w:t xml:space="preserve">R: </w:t>
      </w:r>
      <w:r w:rsidRPr="00C542F5">
        <w:rPr>
          <w:rFonts w:ascii="Poppins" w:hAnsi="Poppins" w:cs="Poppins"/>
        </w:rPr>
        <w:t>Um dos principais problemas é a criação de identidades falsas, que podem ser utilizadas para enganar outras pessoas em redes sociais ou plataformas digitais.</w:t>
      </w:r>
    </w:p>
    <w:p w14:paraId="5FFA022B" w14:textId="77777777" w:rsidR="00955AD4" w:rsidRDefault="00955AD4" w:rsidP="00955AD4">
      <w:pPr>
        <w:numPr>
          <w:ilvl w:val="0"/>
          <w:numId w:val="21"/>
        </w:numPr>
        <w:spacing w:before="100" w:beforeAutospacing="1" w:after="100" w:afterAutospacing="1"/>
        <w:rPr>
          <w:rFonts w:ascii="Poppins" w:hAnsi="Poppins" w:cs="Poppins"/>
        </w:rPr>
      </w:pPr>
      <w:r w:rsidRPr="00955AD4">
        <w:rPr>
          <w:rFonts w:ascii="Poppins" w:hAnsi="Poppins" w:cs="Poppins"/>
        </w:rPr>
        <w:t>Como você explicaria para alguém leigo a diferença entre uma IA que classifica imagens e uma GAN que cria imagens?</w:t>
      </w:r>
    </w:p>
    <w:p w14:paraId="3664B54A" w14:textId="7FB36569" w:rsidR="00955AD4" w:rsidRPr="00955AD4" w:rsidRDefault="00C542F5" w:rsidP="00955AD4">
      <w:pPr>
        <w:jc w:val="both"/>
        <w:rPr>
          <w:rFonts w:ascii="Poppins" w:hAnsi="Poppins" w:cs="Poppins"/>
        </w:rPr>
      </w:pPr>
      <w:r>
        <w:rPr>
          <w:rFonts w:ascii="Poppins" w:hAnsi="Poppins" w:cs="Poppins"/>
        </w:rPr>
        <w:t xml:space="preserve">R: A IA que classifica </w:t>
      </w:r>
      <w:r w:rsidRPr="00C542F5">
        <w:rPr>
          <w:rFonts w:ascii="Poppins" w:hAnsi="Poppins" w:cs="Poppins"/>
        </w:rPr>
        <w:t>recebe uma imagem pronta e analisa seu conteúdo para dizer o que está presente nela</w:t>
      </w:r>
      <w:r w:rsidR="005879DB">
        <w:rPr>
          <w:rFonts w:ascii="Poppins" w:hAnsi="Poppins" w:cs="Poppins"/>
        </w:rPr>
        <w:t>. Já a GAN gera imagens do zero, criando algo que não existe.</w:t>
      </w:r>
    </w:p>
    <w:sectPr w:rsidR="00955AD4" w:rsidRPr="00955AD4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E3C63" w14:textId="77777777" w:rsidR="00911A10" w:rsidRDefault="00911A10">
      <w:r>
        <w:separator/>
      </w:r>
    </w:p>
  </w:endnote>
  <w:endnote w:type="continuationSeparator" w:id="0">
    <w:p w14:paraId="1124752E" w14:textId="77777777" w:rsidR="00911A10" w:rsidRDefault="00911A10">
      <w:r>
        <w:continuationSeparator/>
      </w:r>
    </w:p>
  </w:endnote>
  <w:endnote w:type="continuationNotice" w:id="1">
    <w:p w14:paraId="0807927B" w14:textId="77777777" w:rsidR="00911A10" w:rsidRDefault="00911A1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oppins">
    <w:charset w:val="00"/>
    <w:family w:val="auto"/>
    <w:pitch w:val="variable"/>
    <w:sig w:usb0="00008007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oppins Light">
    <w:charset w:val="00"/>
    <w:family w:val="auto"/>
    <w:pitch w:val="variable"/>
    <w:sig w:usb0="00008007" w:usb1="00000000" w:usb2="00000000" w:usb3="00000000" w:csb0="00000093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26D08" w14:textId="34D5095F" w:rsidR="002E6314" w:rsidRDefault="002E631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separate"/>
    </w:r>
    <w:r w:rsidR="00E227A8">
      <w:rPr>
        <w:rStyle w:val="Nmerodepgina"/>
        <w:noProof/>
      </w:rPr>
      <w:t>1</w:t>
    </w:r>
    <w:r>
      <w:rPr>
        <w:rStyle w:val="Nmerodepgina"/>
      </w:rPr>
      <w:fldChar w:fldCharType="end"/>
    </w:r>
  </w:p>
  <w:p w14:paraId="064D80F6" w14:textId="77777777" w:rsidR="002E6314" w:rsidRDefault="002E6314">
    <w:pPr>
      <w:pStyle w:val="Rodap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Poppins" w:hAnsi="Poppins" w:cs="Poppins"/>
        <w:sz w:val="20"/>
        <w:szCs w:val="20"/>
      </w:rPr>
      <w:id w:val="1357378047"/>
      <w:docPartObj>
        <w:docPartGallery w:val="Page Numbers (Bottom of Page)"/>
        <w:docPartUnique/>
      </w:docPartObj>
    </w:sdtPr>
    <w:sdtEndPr/>
    <w:sdtContent>
      <w:sdt>
        <w:sdtPr>
          <w:rPr>
            <w:rFonts w:ascii="Poppins" w:hAnsi="Poppins" w:cs="Poppins"/>
            <w:sz w:val="20"/>
            <w:szCs w:val="20"/>
          </w:r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1A301CE5" w14:textId="77777777" w:rsidR="00814E58" w:rsidRDefault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</w:p>
          <w:p w14:paraId="214D1726" w14:textId="20E3648C" w:rsidR="00E227A8" w:rsidRPr="00E227A8" w:rsidRDefault="003009B4" w:rsidP="00814E58">
            <w:pPr>
              <w:pStyle w:val="Rodap"/>
              <w:jc w:val="center"/>
              <w:rPr>
                <w:rFonts w:ascii="Poppins" w:hAnsi="Poppins" w:cs="Poppins"/>
                <w:sz w:val="20"/>
                <w:szCs w:val="20"/>
              </w:rPr>
            </w:pP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PAGE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B3E9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  <w:r w:rsidRPr="00814E58">
              <w:rPr>
                <w:rFonts w:ascii="Poppins" w:hAnsi="Poppins" w:cs="Poppins"/>
                <w:sz w:val="20"/>
                <w:szCs w:val="20"/>
              </w:rPr>
              <w:t xml:space="preserve"> / 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begin"/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instrText>NUMPAGES</w:instrTex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separate"/>
            </w:r>
            <w:r w:rsidR="006B3E94">
              <w:rPr>
                <w:rFonts w:ascii="Poppins" w:hAnsi="Poppins" w:cs="Poppins"/>
                <w:b/>
                <w:bCs/>
                <w:noProof/>
                <w:sz w:val="20"/>
                <w:szCs w:val="20"/>
              </w:rPr>
              <w:t>4</w:t>
            </w:r>
            <w:r w:rsidRPr="00814E58">
              <w:rPr>
                <w:rFonts w:ascii="Poppins" w:hAnsi="Poppins" w:cs="Poppins"/>
                <w:b/>
                <w:bCs/>
                <w:sz w:val="20"/>
                <w:szCs w:val="20"/>
              </w:rPr>
              <w:fldChar w:fldCharType="end"/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B8713" w14:textId="77777777" w:rsidR="00BC04B0" w:rsidRDefault="00BC04B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D8AA8" w14:textId="77777777" w:rsidR="00911A10" w:rsidRDefault="00911A10">
      <w:r>
        <w:separator/>
      </w:r>
    </w:p>
  </w:footnote>
  <w:footnote w:type="continuationSeparator" w:id="0">
    <w:p w14:paraId="7D86B136" w14:textId="77777777" w:rsidR="00911A10" w:rsidRDefault="00911A10">
      <w:r>
        <w:continuationSeparator/>
      </w:r>
    </w:p>
  </w:footnote>
  <w:footnote w:type="continuationNotice" w:id="1">
    <w:p w14:paraId="20630CD6" w14:textId="77777777" w:rsidR="00911A10" w:rsidRDefault="00911A1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9E7EC0" w14:textId="77777777" w:rsidR="00BC04B0" w:rsidRDefault="00BC04B0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2560510" w14:textId="37552D7B" w:rsidR="00E227A8" w:rsidRDefault="00814E58" w:rsidP="00E227A8">
    <w:pPr>
      <w:pStyle w:val="Cabealho"/>
      <w:jc w:val="right"/>
    </w:pPr>
    <w:r>
      <w:rPr>
        <w:noProof/>
      </w:rPr>
      <w:drawing>
        <wp:inline distT="0" distB="0" distL="0" distR="0" wp14:anchorId="59BE978E" wp14:editId="63AEBBBF">
          <wp:extent cx="2773812" cy="360000"/>
          <wp:effectExtent l="0" t="0" r="0" b="0"/>
          <wp:docPr id="1783962497" name="Picture 1" descr="A red square with black background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83962497" name="Picture 1" descr="A red square with black background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773812" cy="360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6575AA49" w14:textId="48326C47" w:rsidR="00814E58" w:rsidRDefault="00814E58" w:rsidP="00E227A8">
    <w:pPr>
      <w:pStyle w:val="Cabealho"/>
      <w:jc w:val="right"/>
    </w:pPr>
    <w:r>
      <w:t xml:space="preserve">    </w:t>
    </w:r>
    <w:r w:rsidR="000A4E65">
      <w:br/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A09486" w14:textId="77777777" w:rsidR="00BC04B0" w:rsidRDefault="00BC04B0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9656C"/>
    <w:multiLevelType w:val="multilevel"/>
    <w:tmpl w:val="71C40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E619F6"/>
    <w:multiLevelType w:val="hybridMultilevel"/>
    <w:tmpl w:val="613A51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B0236"/>
    <w:multiLevelType w:val="multilevel"/>
    <w:tmpl w:val="F048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D3A41"/>
    <w:multiLevelType w:val="hybridMultilevel"/>
    <w:tmpl w:val="26C6D9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9824851"/>
    <w:multiLevelType w:val="hybridMultilevel"/>
    <w:tmpl w:val="175EB1F6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1A7949EC"/>
    <w:multiLevelType w:val="hybridMultilevel"/>
    <w:tmpl w:val="452AD146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5A608C"/>
    <w:multiLevelType w:val="hybridMultilevel"/>
    <w:tmpl w:val="9F1678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601168"/>
    <w:multiLevelType w:val="hybridMultilevel"/>
    <w:tmpl w:val="0AEEA4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403D27"/>
    <w:multiLevelType w:val="multilevel"/>
    <w:tmpl w:val="776AC2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91C9B"/>
    <w:multiLevelType w:val="multilevel"/>
    <w:tmpl w:val="47C83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867E55"/>
    <w:multiLevelType w:val="hybridMultilevel"/>
    <w:tmpl w:val="98C415E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43A4493"/>
    <w:multiLevelType w:val="hybridMultilevel"/>
    <w:tmpl w:val="E8EE84B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A906B13"/>
    <w:multiLevelType w:val="multilevel"/>
    <w:tmpl w:val="E83621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F40C6"/>
    <w:multiLevelType w:val="hybridMultilevel"/>
    <w:tmpl w:val="68C26F46"/>
    <w:lvl w:ilvl="0" w:tplc="0416000F">
      <w:start w:val="1"/>
      <w:numFmt w:val="decimal"/>
      <w:lvlText w:val="%1."/>
      <w:lvlJc w:val="left"/>
      <w:pPr>
        <w:ind w:left="1080" w:hanging="360"/>
      </w:p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4EFF5F19"/>
    <w:multiLevelType w:val="hybridMultilevel"/>
    <w:tmpl w:val="F50A37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433491"/>
    <w:multiLevelType w:val="hybridMultilevel"/>
    <w:tmpl w:val="ED28BDE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539C9"/>
    <w:multiLevelType w:val="hybridMultilevel"/>
    <w:tmpl w:val="1028223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7638A4"/>
    <w:multiLevelType w:val="hybridMultilevel"/>
    <w:tmpl w:val="754A20B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B22445E"/>
    <w:multiLevelType w:val="hybridMultilevel"/>
    <w:tmpl w:val="3E9AF020"/>
    <w:lvl w:ilvl="0" w:tplc="12743A66">
      <w:start w:val="1"/>
      <w:numFmt w:val="bullet"/>
      <w:lvlText w:val="•"/>
      <w:lvlJc w:val="left"/>
      <w:pPr>
        <w:ind w:left="720" w:hanging="360"/>
      </w:pPr>
      <w:rPr>
        <w:rFonts w:ascii="Poppins" w:hAnsi="Poppin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6B713CA"/>
    <w:multiLevelType w:val="multilevel"/>
    <w:tmpl w:val="A4CE1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8552A14"/>
    <w:multiLevelType w:val="hybridMultilevel"/>
    <w:tmpl w:val="F1CCAE4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87C0BCD"/>
    <w:multiLevelType w:val="hybridMultilevel"/>
    <w:tmpl w:val="AC3C064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22904992">
    <w:abstractNumId w:val="2"/>
  </w:num>
  <w:num w:numId="2" w16cid:durableId="1573932076">
    <w:abstractNumId w:val="9"/>
  </w:num>
  <w:num w:numId="3" w16cid:durableId="228853059">
    <w:abstractNumId w:val="19"/>
  </w:num>
  <w:num w:numId="4" w16cid:durableId="200435891">
    <w:abstractNumId w:val="14"/>
  </w:num>
  <w:num w:numId="5" w16cid:durableId="1881085601">
    <w:abstractNumId w:val="13"/>
  </w:num>
  <w:num w:numId="6" w16cid:durableId="1050610948">
    <w:abstractNumId w:val="15"/>
  </w:num>
  <w:num w:numId="7" w16cid:durableId="1646619794">
    <w:abstractNumId w:val="5"/>
  </w:num>
  <w:num w:numId="8" w16cid:durableId="1103646553">
    <w:abstractNumId w:val="4"/>
  </w:num>
  <w:num w:numId="9" w16cid:durableId="776019281">
    <w:abstractNumId w:val="3"/>
  </w:num>
  <w:num w:numId="10" w16cid:durableId="1839230778">
    <w:abstractNumId w:val="16"/>
  </w:num>
  <w:num w:numId="11" w16cid:durableId="95827258">
    <w:abstractNumId w:val="17"/>
  </w:num>
  <w:num w:numId="12" w16cid:durableId="768744768">
    <w:abstractNumId w:val="7"/>
  </w:num>
  <w:num w:numId="13" w16cid:durableId="98454649">
    <w:abstractNumId w:val="10"/>
  </w:num>
  <w:num w:numId="14" w16cid:durableId="947274579">
    <w:abstractNumId w:val="21"/>
  </w:num>
  <w:num w:numId="15" w16cid:durableId="2054234867">
    <w:abstractNumId w:val="11"/>
  </w:num>
  <w:num w:numId="16" w16cid:durableId="2025353663">
    <w:abstractNumId w:val="20"/>
  </w:num>
  <w:num w:numId="17" w16cid:durableId="936063686">
    <w:abstractNumId w:val="1"/>
  </w:num>
  <w:num w:numId="18" w16cid:durableId="1746604627">
    <w:abstractNumId w:val="6"/>
  </w:num>
  <w:num w:numId="19" w16cid:durableId="1743672528">
    <w:abstractNumId w:val="12"/>
  </w:num>
  <w:num w:numId="20" w16cid:durableId="1460369921">
    <w:abstractNumId w:val="0"/>
  </w:num>
  <w:num w:numId="21" w16cid:durableId="1444420201">
    <w:abstractNumId w:val="8"/>
  </w:num>
  <w:num w:numId="22" w16cid:durableId="80881773">
    <w:abstractNumId w:val="18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227A8"/>
    <w:rsid w:val="00001BCE"/>
    <w:rsid w:val="00025397"/>
    <w:rsid w:val="000278D8"/>
    <w:rsid w:val="00027EA5"/>
    <w:rsid w:val="00032E21"/>
    <w:rsid w:val="00050549"/>
    <w:rsid w:val="000517C6"/>
    <w:rsid w:val="000624FF"/>
    <w:rsid w:val="00093C5A"/>
    <w:rsid w:val="00097147"/>
    <w:rsid w:val="000A4E65"/>
    <w:rsid w:val="000B274F"/>
    <w:rsid w:val="000B3E77"/>
    <w:rsid w:val="000C06C1"/>
    <w:rsid w:val="000C4918"/>
    <w:rsid w:val="000C6619"/>
    <w:rsid w:val="000D3457"/>
    <w:rsid w:val="000E01F4"/>
    <w:rsid w:val="000F7DE9"/>
    <w:rsid w:val="00103773"/>
    <w:rsid w:val="00106250"/>
    <w:rsid w:val="001131ED"/>
    <w:rsid w:val="00124756"/>
    <w:rsid w:val="001335EA"/>
    <w:rsid w:val="0015687C"/>
    <w:rsid w:val="00160195"/>
    <w:rsid w:val="00180423"/>
    <w:rsid w:val="00187DAA"/>
    <w:rsid w:val="00192DC0"/>
    <w:rsid w:val="001A2D86"/>
    <w:rsid w:val="001A32C9"/>
    <w:rsid w:val="001A7BA4"/>
    <w:rsid w:val="001B2E7D"/>
    <w:rsid w:val="001C335A"/>
    <w:rsid w:val="001C7C4D"/>
    <w:rsid w:val="001E7BC0"/>
    <w:rsid w:val="001F0638"/>
    <w:rsid w:val="00206A78"/>
    <w:rsid w:val="002344C7"/>
    <w:rsid w:val="002372B1"/>
    <w:rsid w:val="00244F7C"/>
    <w:rsid w:val="00246290"/>
    <w:rsid w:val="00252F67"/>
    <w:rsid w:val="00256D8D"/>
    <w:rsid w:val="002572FE"/>
    <w:rsid w:val="002632D3"/>
    <w:rsid w:val="00264B6B"/>
    <w:rsid w:val="00264B82"/>
    <w:rsid w:val="00270124"/>
    <w:rsid w:val="00277FA5"/>
    <w:rsid w:val="002877D0"/>
    <w:rsid w:val="00296284"/>
    <w:rsid w:val="002A6520"/>
    <w:rsid w:val="002C6EC9"/>
    <w:rsid w:val="002D1A6D"/>
    <w:rsid w:val="002D3004"/>
    <w:rsid w:val="002D51E3"/>
    <w:rsid w:val="002D74A9"/>
    <w:rsid w:val="002E6314"/>
    <w:rsid w:val="002F60A7"/>
    <w:rsid w:val="003009B4"/>
    <w:rsid w:val="003031BD"/>
    <w:rsid w:val="00321FB1"/>
    <w:rsid w:val="00331102"/>
    <w:rsid w:val="00331ED7"/>
    <w:rsid w:val="003365AE"/>
    <w:rsid w:val="00367C72"/>
    <w:rsid w:val="00380C90"/>
    <w:rsid w:val="00384370"/>
    <w:rsid w:val="00385072"/>
    <w:rsid w:val="0039120C"/>
    <w:rsid w:val="003A4296"/>
    <w:rsid w:val="003C032E"/>
    <w:rsid w:val="003D71CA"/>
    <w:rsid w:val="003E316B"/>
    <w:rsid w:val="003F6399"/>
    <w:rsid w:val="003F7FAC"/>
    <w:rsid w:val="004036DD"/>
    <w:rsid w:val="00414493"/>
    <w:rsid w:val="004151E4"/>
    <w:rsid w:val="004179D2"/>
    <w:rsid w:val="00433050"/>
    <w:rsid w:val="004438BF"/>
    <w:rsid w:val="00453FE8"/>
    <w:rsid w:val="00454835"/>
    <w:rsid w:val="00464B32"/>
    <w:rsid w:val="00485449"/>
    <w:rsid w:val="00487157"/>
    <w:rsid w:val="00491C71"/>
    <w:rsid w:val="004B66A3"/>
    <w:rsid w:val="004D585F"/>
    <w:rsid w:val="004E6BD6"/>
    <w:rsid w:val="004E6D3A"/>
    <w:rsid w:val="004E713D"/>
    <w:rsid w:val="00514D4C"/>
    <w:rsid w:val="005160F7"/>
    <w:rsid w:val="00521374"/>
    <w:rsid w:val="005221C3"/>
    <w:rsid w:val="00527C70"/>
    <w:rsid w:val="00527DE5"/>
    <w:rsid w:val="00530939"/>
    <w:rsid w:val="00531109"/>
    <w:rsid w:val="0054027E"/>
    <w:rsid w:val="005404BE"/>
    <w:rsid w:val="0054587F"/>
    <w:rsid w:val="00545BE3"/>
    <w:rsid w:val="005517B2"/>
    <w:rsid w:val="0055760C"/>
    <w:rsid w:val="00557F81"/>
    <w:rsid w:val="0057143E"/>
    <w:rsid w:val="00585F34"/>
    <w:rsid w:val="005879DB"/>
    <w:rsid w:val="005A5A09"/>
    <w:rsid w:val="005E4165"/>
    <w:rsid w:val="005F54AD"/>
    <w:rsid w:val="005F74BB"/>
    <w:rsid w:val="00600B71"/>
    <w:rsid w:val="0060776C"/>
    <w:rsid w:val="006233CC"/>
    <w:rsid w:val="0063227A"/>
    <w:rsid w:val="0063273B"/>
    <w:rsid w:val="00640680"/>
    <w:rsid w:val="0064777E"/>
    <w:rsid w:val="00654129"/>
    <w:rsid w:val="006574D0"/>
    <w:rsid w:val="00666CF2"/>
    <w:rsid w:val="00674E93"/>
    <w:rsid w:val="00676B29"/>
    <w:rsid w:val="0069667E"/>
    <w:rsid w:val="006A4B3A"/>
    <w:rsid w:val="006B3AE9"/>
    <w:rsid w:val="006B3E94"/>
    <w:rsid w:val="006D6729"/>
    <w:rsid w:val="006F435B"/>
    <w:rsid w:val="00707A89"/>
    <w:rsid w:val="00723CEC"/>
    <w:rsid w:val="0073196B"/>
    <w:rsid w:val="007366F9"/>
    <w:rsid w:val="00745A2F"/>
    <w:rsid w:val="00756072"/>
    <w:rsid w:val="00766BA7"/>
    <w:rsid w:val="007671B4"/>
    <w:rsid w:val="00773A8C"/>
    <w:rsid w:val="0078262D"/>
    <w:rsid w:val="007B6ABF"/>
    <w:rsid w:val="007B77B7"/>
    <w:rsid w:val="007C72A3"/>
    <w:rsid w:val="007D2CCA"/>
    <w:rsid w:val="007E06D4"/>
    <w:rsid w:val="00802486"/>
    <w:rsid w:val="008065ED"/>
    <w:rsid w:val="00814E58"/>
    <w:rsid w:val="0083153A"/>
    <w:rsid w:val="0083474B"/>
    <w:rsid w:val="008373BB"/>
    <w:rsid w:val="00841D59"/>
    <w:rsid w:val="0084352F"/>
    <w:rsid w:val="008444A8"/>
    <w:rsid w:val="00847CD8"/>
    <w:rsid w:val="00851368"/>
    <w:rsid w:val="0085233A"/>
    <w:rsid w:val="00857B2F"/>
    <w:rsid w:val="0087232A"/>
    <w:rsid w:val="00884D2B"/>
    <w:rsid w:val="008925A9"/>
    <w:rsid w:val="00895AED"/>
    <w:rsid w:val="008A1041"/>
    <w:rsid w:val="008A2E50"/>
    <w:rsid w:val="008A3583"/>
    <w:rsid w:val="008A6004"/>
    <w:rsid w:val="008B4C24"/>
    <w:rsid w:val="008B7E54"/>
    <w:rsid w:val="008E53B6"/>
    <w:rsid w:val="008E69BF"/>
    <w:rsid w:val="008F775A"/>
    <w:rsid w:val="0090400F"/>
    <w:rsid w:val="00906821"/>
    <w:rsid w:val="00911A10"/>
    <w:rsid w:val="00920DAE"/>
    <w:rsid w:val="0092769D"/>
    <w:rsid w:val="00927F61"/>
    <w:rsid w:val="00927F91"/>
    <w:rsid w:val="00933178"/>
    <w:rsid w:val="00935385"/>
    <w:rsid w:val="0093793F"/>
    <w:rsid w:val="00947904"/>
    <w:rsid w:val="00954CE8"/>
    <w:rsid w:val="00955AD4"/>
    <w:rsid w:val="00956928"/>
    <w:rsid w:val="00966015"/>
    <w:rsid w:val="0097433D"/>
    <w:rsid w:val="00996A4B"/>
    <w:rsid w:val="009B2B65"/>
    <w:rsid w:val="009B33B6"/>
    <w:rsid w:val="009C201E"/>
    <w:rsid w:val="009D49E3"/>
    <w:rsid w:val="00A07DAE"/>
    <w:rsid w:val="00A1287C"/>
    <w:rsid w:val="00A12AA3"/>
    <w:rsid w:val="00A476BD"/>
    <w:rsid w:val="00A54505"/>
    <w:rsid w:val="00A57DFF"/>
    <w:rsid w:val="00A6430C"/>
    <w:rsid w:val="00A72BA7"/>
    <w:rsid w:val="00A83575"/>
    <w:rsid w:val="00A96037"/>
    <w:rsid w:val="00AA3AB5"/>
    <w:rsid w:val="00AA60A0"/>
    <w:rsid w:val="00AA63C5"/>
    <w:rsid w:val="00AB1345"/>
    <w:rsid w:val="00AD684B"/>
    <w:rsid w:val="00AD6DD0"/>
    <w:rsid w:val="00AD78A6"/>
    <w:rsid w:val="00B45591"/>
    <w:rsid w:val="00B55B79"/>
    <w:rsid w:val="00B564AA"/>
    <w:rsid w:val="00B56BFA"/>
    <w:rsid w:val="00B6731D"/>
    <w:rsid w:val="00B67679"/>
    <w:rsid w:val="00B8357E"/>
    <w:rsid w:val="00B85B11"/>
    <w:rsid w:val="00BA6A76"/>
    <w:rsid w:val="00BB466E"/>
    <w:rsid w:val="00BB5D21"/>
    <w:rsid w:val="00BC04B0"/>
    <w:rsid w:val="00BC23F8"/>
    <w:rsid w:val="00BC4320"/>
    <w:rsid w:val="00BC448F"/>
    <w:rsid w:val="00BC76CB"/>
    <w:rsid w:val="00BC78AE"/>
    <w:rsid w:val="00BE7C36"/>
    <w:rsid w:val="00BF2305"/>
    <w:rsid w:val="00C03BC2"/>
    <w:rsid w:val="00C047AF"/>
    <w:rsid w:val="00C12E4A"/>
    <w:rsid w:val="00C42339"/>
    <w:rsid w:val="00C4350C"/>
    <w:rsid w:val="00C4723D"/>
    <w:rsid w:val="00C50468"/>
    <w:rsid w:val="00C50B60"/>
    <w:rsid w:val="00C51BB9"/>
    <w:rsid w:val="00C540BE"/>
    <w:rsid w:val="00C542F5"/>
    <w:rsid w:val="00C6025D"/>
    <w:rsid w:val="00C6070E"/>
    <w:rsid w:val="00C62CE1"/>
    <w:rsid w:val="00C63660"/>
    <w:rsid w:val="00C749B6"/>
    <w:rsid w:val="00C7573C"/>
    <w:rsid w:val="00C83309"/>
    <w:rsid w:val="00C869B1"/>
    <w:rsid w:val="00C906ED"/>
    <w:rsid w:val="00C9409F"/>
    <w:rsid w:val="00CA312E"/>
    <w:rsid w:val="00CA4523"/>
    <w:rsid w:val="00CB0DE6"/>
    <w:rsid w:val="00CB40D6"/>
    <w:rsid w:val="00CC09BD"/>
    <w:rsid w:val="00CC2A45"/>
    <w:rsid w:val="00CD38DB"/>
    <w:rsid w:val="00CD46E1"/>
    <w:rsid w:val="00CF6BF0"/>
    <w:rsid w:val="00CF76E4"/>
    <w:rsid w:val="00D03B93"/>
    <w:rsid w:val="00D05B9C"/>
    <w:rsid w:val="00D13989"/>
    <w:rsid w:val="00D1495F"/>
    <w:rsid w:val="00D15B79"/>
    <w:rsid w:val="00D16040"/>
    <w:rsid w:val="00D17FF4"/>
    <w:rsid w:val="00D252B7"/>
    <w:rsid w:val="00D412BB"/>
    <w:rsid w:val="00D42548"/>
    <w:rsid w:val="00D44AE1"/>
    <w:rsid w:val="00D45B12"/>
    <w:rsid w:val="00D465E3"/>
    <w:rsid w:val="00D553AB"/>
    <w:rsid w:val="00D61A8F"/>
    <w:rsid w:val="00D84A57"/>
    <w:rsid w:val="00DA2FC2"/>
    <w:rsid w:val="00DA4E20"/>
    <w:rsid w:val="00DA6236"/>
    <w:rsid w:val="00DA6496"/>
    <w:rsid w:val="00DC203A"/>
    <w:rsid w:val="00DC22D7"/>
    <w:rsid w:val="00DD3133"/>
    <w:rsid w:val="00DD5204"/>
    <w:rsid w:val="00DE0C0D"/>
    <w:rsid w:val="00DF5A0E"/>
    <w:rsid w:val="00E038A6"/>
    <w:rsid w:val="00E10D86"/>
    <w:rsid w:val="00E12E26"/>
    <w:rsid w:val="00E14ADD"/>
    <w:rsid w:val="00E21731"/>
    <w:rsid w:val="00E227A8"/>
    <w:rsid w:val="00E2599C"/>
    <w:rsid w:val="00E400A6"/>
    <w:rsid w:val="00E41686"/>
    <w:rsid w:val="00E50DCE"/>
    <w:rsid w:val="00E522D1"/>
    <w:rsid w:val="00E530CF"/>
    <w:rsid w:val="00E71901"/>
    <w:rsid w:val="00E73E76"/>
    <w:rsid w:val="00E76F65"/>
    <w:rsid w:val="00E77AF3"/>
    <w:rsid w:val="00E83F39"/>
    <w:rsid w:val="00E862FF"/>
    <w:rsid w:val="00EA3B37"/>
    <w:rsid w:val="00EB5578"/>
    <w:rsid w:val="00ED3FDD"/>
    <w:rsid w:val="00ED465F"/>
    <w:rsid w:val="00ED5468"/>
    <w:rsid w:val="00EF25A5"/>
    <w:rsid w:val="00EF47B1"/>
    <w:rsid w:val="00EF4AFE"/>
    <w:rsid w:val="00EF6D62"/>
    <w:rsid w:val="00F02CD4"/>
    <w:rsid w:val="00F044D7"/>
    <w:rsid w:val="00F472E5"/>
    <w:rsid w:val="00F51FEF"/>
    <w:rsid w:val="00F52AA0"/>
    <w:rsid w:val="00F57059"/>
    <w:rsid w:val="00F815E5"/>
    <w:rsid w:val="00F82982"/>
    <w:rsid w:val="00F91B7C"/>
    <w:rsid w:val="00FA1C14"/>
    <w:rsid w:val="00FC60CD"/>
    <w:rsid w:val="00FD5BDC"/>
    <w:rsid w:val="00FD68CA"/>
    <w:rsid w:val="00FD7F1E"/>
    <w:rsid w:val="00FF3340"/>
    <w:rsid w:val="00FF3ECB"/>
    <w:rsid w:val="01B976C0"/>
    <w:rsid w:val="053767B1"/>
    <w:rsid w:val="0661EFA4"/>
    <w:rsid w:val="291A3114"/>
    <w:rsid w:val="2F21EB9D"/>
    <w:rsid w:val="3922D15C"/>
    <w:rsid w:val="3ACAA11B"/>
    <w:rsid w:val="43551379"/>
    <w:rsid w:val="4CC7AB75"/>
    <w:rsid w:val="4ED95727"/>
    <w:rsid w:val="52F086A9"/>
    <w:rsid w:val="6506AACD"/>
    <w:rsid w:val="72B68052"/>
    <w:rsid w:val="7E8CFEF2"/>
    <w:rsid w:val="7F42F7BF"/>
    <w:rsid w:val="7FBD1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A3CDB9"/>
  <w15:docId w15:val="{E5573F60-6D7B-416A-BFEB-093AD2ABFD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C72A3"/>
    <w:rPr>
      <w:sz w:val="24"/>
      <w:szCs w:val="24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b/>
      <w:sz w:val="28"/>
      <w:szCs w:val="20"/>
    </w:rPr>
  </w:style>
  <w:style w:type="paragraph" w:styleId="Ttulo2">
    <w:name w:val="heading 2"/>
    <w:basedOn w:val="Normal"/>
    <w:next w:val="Normal"/>
    <w:qFormat/>
    <w:pPr>
      <w:keepNext/>
      <w:jc w:val="center"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sz w:val="36"/>
    </w:rPr>
  </w:style>
  <w:style w:type="paragraph" w:styleId="Ttulo4">
    <w:name w:val="heading 4"/>
    <w:basedOn w:val="Normal"/>
    <w:next w:val="Normal"/>
    <w:qFormat/>
    <w:pPr>
      <w:keepNext/>
      <w:jc w:val="center"/>
      <w:outlineLvl w:val="3"/>
    </w:pPr>
    <w:rPr>
      <w:rFonts w:ascii="Tahoma" w:hAnsi="Tahoma" w:cs="Tahoma"/>
      <w:b/>
      <w:bCs/>
      <w:sz w:val="44"/>
    </w:rPr>
  </w:style>
  <w:style w:type="paragraph" w:styleId="Ttulo5">
    <w:name w:val="heading 5"/>
    <w:basedOn w:val="Normal"/>
    <w:next w:val="Normal"/>
    <w:qFormat/>
    <w:pPr>
      <w:keepNext/>
      <w:ind w:firstLine="2552"/>
      <w:outlineLvl w:val="4"/>
    </w:pPr>
    <w:rPr>
      <w:sz w:val="28"/>
    </w:rPr>
  </w:style>
  <w:style w:type="paragraph" w:styleId="Ttulo6">
    <w:name w:val="heading 6"/>
    <w:basedOn w:val="Normal"/>
    <w:next w:val="Normal"/>
    <w:qFormat/>
    <w:pPr>
      <w:keepNext/>
      <w:spacing w:before="120" w:line="360" w:lineRule="auto"/>
      <w:jc w:val="center"/>
      <w:outlineLvl w:val="5"/>
    </w:pPr>
    <w:rPr>
      <w:rFonts w:ascii="Courier New" w:hAnsi="Courier New"/>
      <w:b/>
      <w:bCs/>
      <w:szCs w:val="20"/>
    </w:rPr>
  </w:style>
  <w:style w:type="paragraph" w:styleId="Ttulo7">
    <w:name w:val="heading 7"/>
    <w:basedOn w:val="Normal"/>
    <w:next w:val="Normal"/>
    <w:qFormat/>
    <w:pPr>
      <w:keepNext/>
      <w:spacing w:before="120"/>
      <w:jc w:val="center"/>
      <w:outlineLvl w:val="6"/>
    </w:pPr>
    <w:rPr>
      <w:b/>
      <w:bCs/>
      <w:sz w:val="16"/>
      <w:szCs w:val="20"/>
    </w:rPr>
  </w:style>
  <w:style w:type="paragraph" w:styleId="Ttulo9">
    <w:name w:val="heading 9"/>
    <w:basedOn w:val="Normal"/>
    <w:next w:val="Normal"/>
    <w:qFormat/>
    <w:pPr>
      <w:keepNext/>
      <w:tabs>
        <w:tab w:val="num" w:pos="426"/>
      </w:tabs>
      <w:spacing w:line="340" w:lineRule="exact"/>
      <w:ind w:left="426" w:hanging="426"/>
      <w:jc w:val="center"/>
      <w:outlineLvl w:val="8"/>
    </w:pPr>
    <w:rPr>
      <w:rFonts w:ascii="Comic Sans MS" w:hAnsi="Comic Sans MS"/>
      <w:b/>
      <w:sz w:val="32"/>
      <w:szCs w:val="20"/>
      <w:u w:val="single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Rodap">
    <w:name w:val="footer"/>
    <w:basedOn w:val="Normal"/>
    <w:link w:val="RodapCh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Corpodetexto">
    <w:name w:val="Body Text"/>
    <w:basedOn w:val="Normal"/>
    <w:pPr>
      <w:jc w:val="both"/>
    </w:pPr>
    <w:rPr>
      <w:szCs w:val="20"/>
    </w:rPr>
  </w:style>
  <w:style w:type="character" w:styleId="Hyperlink">
    <w:name w:val="Hyperlink"/>
    <w:basedOn w:val="Fontepargpadro"/>
    <w:rPr>
      <w:color w:val="0000FF"/>
      <w:u w:val="single"/>
    </w:rPr>
  </w:style>
  <w:style w:type="paragraph" w:styleId="Recuodecorpodetexto3">
    <w:name w:val="Body Text Indent 3"/>
    <w:basedOn w:val="Normal"/>
    <w:pPr>
      <w:spacing w:line="288" w:lineRule="auto"/>
      <w:ind w:left="425"/>
      <w:jc w:val="both"/>
    </w:pPr>
    <w:rPr>
      <w:noProof/>
      <w:sz w:val="26"/>
      <w:szCs w:val="20"/>
    </w:rPr>
  </w:style>
  <w:style w:type="paragraph" w:styleId="Corpodetexto2">
    <w:name w:val="Body Text 2"/>
    <w:basedOn w:val="Normal"/>
    <w:pPr>
      <w:jc w:val="center"/>
    </w:pPr>
    <w:rPr>
      <w:sz w:val="28"/>
      <w:szCs w:val="20"/>
    </w:rPr>
  </w:style>
  <w:style w:type="paragraph" w:styleId="Ttulo">
    <w:name w:val="Title"/>
    <w:basedOn w:val="Normal"/>
    <w:qFormat/>
    <w:pPr>
      <w:jc w:val="center"/>
    </w:pPr>
    <w:rPr>
      <w:rFonts w:ascii="Arial" w:hAnsi="Arial"/>
      <w:b/>
      <w:bCs/>
      <w:sz w:val="36"/>
    </w:rPr>
  </w:style>
  <w:style w:type="paragraph" w:styleId="Corpodetexto3">
    <w:name w:val="Body Text 3"/>
    <w:basedOn w:val="Normal"/>
    <w:pPr>
      <w:spacing w:line="288" w:lineRule="auto"/>
      <w:jc w:val="both"/>
    </w:pPr>
    <w:rPr>
      <w:rFonts w:ascii="Courier New" w:hAnsi="Courier New"/>
      <w:sz w:val="22"/>
    </w:rPr>
  </w:style>
  <w:style w:type="paragraph" w:styleId="Subttulo">
    <w:name w:val="Subtitle"/>
    <w:basedOn w:val="Normal"/>
    <w:qFormat/>
    <w:pPr>
      <w:jc w:val="center"/>
    </w:pPr>
    <w:rPr>
      <w:rFonts w:ascii="Arial" w:hAnsi="Arial"/>
      <w:b/>
      <w:bCs/>
      <w:sz w:val="28"/>
    </w:rPr>
  </w:style>
  <w:style w:type="paragraph" w:styleId="Recuodecorpodetexto2">
    <w:name w:val="Body Text Indent 2"/>
    <w:basedOn w:val="Normal"/>
    <w:pPr>
      <w:spacing w:before="120" w:line="360" w:lineRule="auto"/>
      <w:ind w:left="426"/>
      <w:jc w:val="both"/>
    </w:pPr>
    <w:rPr>
      <w:rFonts w:ascii="Courier New" w:hAnsi="Courier New"/>
      <w:szCs w:val="20"/>
    </w:rPr>
  </w:style>
  <w:style w:type="character" w:customStyle="1" w:styleId="RodapChar">
    <w:name w:val="Rodapé Char"/>
    <w:basedOn w:val="Fontepargpadro"/>
    <w:link w:val="Rodap"/>
    <w:uiPriority w:val="99"/>
    <w:rsid w:val="00E227A8"/>
    <w:rPr>
      <w:sz w:val="24"/>
      <w:szCs w:val="24"/>
    </w:rPr>
  </w:style>
  <w:style w:type="paragraph" w:styleId="PargrafodaLista">
    <w:name w:val="List Paragraph"/>
    <w:basedOn w:val="Normal"/>
    <w:uiPriority w:val="34"/>
    <w:qFormat/>
    <w:rsid w:val="00E227A8"/>
    <w:pPr>
      <w:ind w:left="720"/>
      <w:contextualSpacing/>
    </w:pPr>
  </w:style>
  <w:style w:type="table" w:styleId="Tabelacomgrade">
    <w:name w:val="Table Grid"/>
    <w:basedOn w:val="Tabelanormal"/>
    <w:uiPriority w:val="39"/>
    <w:rsid w:val="00E227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rio">
    <w:name w:val="annotation reference"/>
    <w:basedOn w:val="Fontepargpadro"/>
    <w:uiPriority w:val="99"/>
    <w:semiHidden/>
    <w:unhideWhenUsed/>
    <w:rsid w:val="00CF76E4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CF76E4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CF76E4"/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CF76E4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CF76E4"/>
    <w:rPr>
      <w:b/>
      <w:bCs/>
    </w:rPr>
  </w:style>
  <w:style w:type="paragraph" w:styleId="Reviso">
    <w:name w:val="Revision"/>
    <w:hidden/>
    <w:uiPriority w:val="99"/>
    <w:semiHidden/>
    <w:rsid w:val="00464B32"/>
    <w:rPr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0E01F4"/>
    <w:pPr>
      <w:spacing w:before="100" w:beforeAutospacing="1" w:after="100" w:afterAutospacing="1"/>
    </w:pPr>
  </w:style>
  <w:style w:type="character" w:styleId="nfase">
    <w:name w:val="Emphasis"/>
    <w:basedOn w:val="Fontepargpadro"/>
    <w:uiPriority w:val="20"/>
    <w:qFormat/>
    <w:rsid w:val="00674E93"/>
    <w:rPr>
      <w:i/>
      <w:iCs/>
    </w:rPr>
  </w:style>
  <w:style w:type="character" w:styleId="Forte">
    <w:name w:val="Strong"/>
    <w:basedOn w:val="Fontepargpadro"/>
    <w:uiPriority w:val="22"/>
    <w:qFormat/>
    <w:rsid w:val="000517C6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8715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8715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26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103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678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277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09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086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057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6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0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5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0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5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7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4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5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88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1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1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05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242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4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844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51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364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1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3927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948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14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63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8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577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82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5844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8496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899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1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826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1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24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74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36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2941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033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4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0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2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98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1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603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233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8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9651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313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24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677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3837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0655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6743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6049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762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5857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03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56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2918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5958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66701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52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3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31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8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662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76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490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285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62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631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29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945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2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04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95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79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8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3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7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652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09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23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988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250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88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56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98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771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7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2599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64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74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7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0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778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2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9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3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6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89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4250050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64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484607">
          <w:marLeft w:val="547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211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495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876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26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212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0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63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9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1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7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970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125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37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7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2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1262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063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20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203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47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0137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4463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909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2917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959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99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34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09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422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258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7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36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3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2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4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36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88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0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9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63349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462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52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59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88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71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56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59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76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61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043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6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03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11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68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3409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704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3184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59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57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732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9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14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903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34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2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17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4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608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774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3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99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046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3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449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19271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6671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5649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0256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304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221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876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59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91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40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9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91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33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80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082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98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835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112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35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01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4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7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36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96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13418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3042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927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305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95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66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8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8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582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2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0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50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464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26301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43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081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83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8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73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29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16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79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09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99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01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88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62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82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4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6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78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9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9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20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59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64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33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660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605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884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11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87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5723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1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60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nmesquita\AppData\Local\Microsoft\Windows\INetCache\Content.Outlook\6ABABMJD\Roteiro%20de%20Pra&#769;tica%20-%20Fi&#769;sica%20I.dotx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acb3b2f-5927-4b98-82b1-fea2b4072a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B81252851F28942875D89D2C39F1241" ma:contentTypeVersion="12" ma:contentTypeDescription="Crie um novo documento." ma:contentTypeScope="" ma:versionID="1bbb7fb49ae0d652d5e90569a614205b">
  <xsd:schema xmlns:xsd="http://www.w3.org/2001/XMLSchema" xmlns:xs="http://www.w3.org/2001/XMLSchema" xmlns:p="http://schemas.microsoft.com/office/2006/metadata/properties" xmlns:ns2="aacb3b2f-5927-4b98-82b1-fea2b4072a87" xmlns:ns3="a45d3e5f-3e31-4187-b998-c44ee850df36" targetNamespace="http://schemas.microsoft.com/office/2006/metadata/properties" ma:root="true" ma:fieldsID="ee5c8c4c995d57d71f7d98de25a994a0" ns2:_="" ns3:_="">
    <xsd:import namespace="aacb3b2f-5927-4b98-82b1-fea2b4072a87"/>
    <xsd:import namespace="a45d3e5f-3e31-4187-b998-c44ee850df3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cb3b2f-5927-4b98-82b1-fea2b4072a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Marcações de imagem" ma:readOnly="false" ma:fieldId="{5cf76f15-5ced-4ddc-b409-7134ff3c332f}" ma:taxonomyMulti="true" ma:sspId="a85b3961-dbc6-48b8-bc39-d3804789286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5d3e5f-3e31-4187-b998-c44ee850df36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CA69DA6B-AFE2-4EB3-81BB-611FDC7DFA2D}">
  <ds:schemaRefs>
    <ds:schemaRef ds:uri="http://schemas.microsoft.com/office/2006/metadata/properties"/>
    <ds:schemaRef ds:uri="http://schemas.microsoft.com/office/infopath/2007/PartnerControls"/>
    <ds:schemaRef ds:uri="aacb3b2f-5927-4b98-82b1-fea2b4072a87"/>
  </ds:schemaRefs>
</ds:datastoreItem>
</file>

<file path=customXml/itemProps2.xml><?xml version="1.0" encoding="utf-8"?>
<ds:datastoreItem xmlns:ds="http://schemas.openxmlformats.org/officeDocument/2006/customXml" ds:itemID="{4FC22331-3497-41EC-8869-15F59CAA213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cb3b2f-5927-4b98-82b1-fea2b4072a87"/>
    <ds:schemaRef ds:uri="a45d3e5f-3e31-4187-b998-c44ee850df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50752D4-451A-439A-8A96-F42447FC0218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Roteiro de Prática - Física I</Template>
  <TotalTime>2</TotalTime>
  <Pages>5</Pages>
  <Words>732</Words>
  <Characters>4470</Characters>
  <Application>Microsoft Office Word</Application>
  <DocSecurity>0</DocSecurity>
  <Lines>131</Lines>
  <Paragraphs>76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Física Geral e Experimental</vt:lpstr>
    </vt:vector>
  </TitlesOfParts>
  <Company/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Física Geral e Experimental</dc:title>
  <dc:subject/>
  <dc:creator>Natalia de Mesquita Matheus</dc:creator>
  <cp:keywords/>
  <dc:description/>
  <cp:lastModifiedBy>JHONATA CARVALHO SILVA</cp:lastModifiedBy>
  <cp:revision>5</cp:revision>
  <cp:lastPrinted>2006-08-31T06:40:00Z</cp:lastPrinted>
  <dcterms:created xsi:type="dcterms:W3CDTF">2026-03-20T14:21:00Z</dcterms:created>
  <dcterms:modified xsi:type="dcterms:W3CDTF">2026-03-20T14:23:00Z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-1929031359</vt:i4>
  </property>
  <property fmtid="{D5CDD505-2E9C-101B-9397-08002B2CF9AE}" pid="3" name="_EmailSubject">
    <vt:lpwstr>Material do Professor - Física I</vt:lpwstr>
  </property>
  <property fmtid="{D5CDD505-2E9C-101B-9397-08002B2CF9AE}" pid="4" name="_AuthorEmail">
    <vt:lpwstr>claudiosoares@bdmg.mg.gov.br</vt:lpwstr>
  </property>
  <property fmtid="{D5CDD505-2E9C-101B-9397-08002B2CF9AE}" pid="5" name="_AuthorEmailDisplayName">
    <vt:lpwstr>Claudio Henrique Soares</vt:lpwstr>
  </property>
  <property fmtid="{D5CDD505-2E9C-101B-9397-08002B2CF9AE}" pid="6" name="ContentTypeId">
    <vt:lpwstr>0x0101004B81252851F28942875D89D2C39F1241</vt:lpwstr>
  </property>
  <property fmtid="{D5CDD505-2E9C-101B-9397-08002B2CF9AE}" pid="7" name="Order">
    <vt:r8>64200</vt:r8>
  </property>
  <property fmtid="{D5CDD505-2E9C-101B-9397-08002B2CF9AE}" pid="8" name="xd_Signature">
    <vt:bool>false</vt:bool>
  </property>
  <property fmtid="{D5CDD505-2E9C-101B-9397-08002B2CF9AE}" pid="9" name="xd_ProgID">
    <vt:lpwstr/>
  </property>
  <property fmtid="{D5CDD505-2E9C-101B-9397-08002B2CF9AE}" pid="10" name="ComplianceAssetId">
    <vt:lpwstr/>
  </property>
  <property fmtid="{D5CDD505-2E9C-101B-9397-08002B2CF9AE}" pid="11" name="TemplateUrl">
    <vt:lpwstr/>
  </property>
  <property fmtid="{D5CDD505-2E9C-101B-9397-08002B2CF9AE}" pid="12" name="_ExtendedDescription">
    <vt:lpwstr/>
  </property>
  <property fmtid="{D5CDD505-2E9C-101B-9397-08002B2CF9AE}" pid="13" name="TriggerFlowInfo">
    <vt:lpwstr/>
  </property>
  <property fmtid="{D5CDD505-2E9C-101B-9397-08002B2CF9AE}" pid="14" name="_ReviewingToolsShownOnce">
    <vt:lpwstr/>
  </property>
  <property fmtid="{D5CDD505-2E9C-101B-9397-08002B2CF9AE}" pid="15" name="MediaServiceImageTags">
    <vt:lpwstr/>
  </property>
</Properties>
</file>